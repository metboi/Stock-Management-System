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299316"/>
        <w:docPartObj>
          <w:docPartGallery w:val="Cover Pages"/>
          <w:docPartUnique/>
        </w:docPartObj>
      </w:sdtPr>
      <w:sdtEndPr/>
      <w:sdtContent>
        <w:p w14:paraId="1FF6A104" w14:textId="6B304A85" w:rsidR="00016FB7" w:rsidRDefault="004F1335">
          <w:r w:rsidRPr="004F1335">
            <w:rPr>
              <w:noProof/>
              <w:lang w:eastAsia="de-DE"/>
            </w:rPr>
            <w:drawing>
              <wp:anchor distT="0" distB="0" distL="114300" distR="114300" simplePos="0" relativeHeight="251697152" behindDoc="0" locked="0" layoutInCell="1" allowOverlap="1" wp14:anchorId="5DE74B5E" wp14:editId="3AD6A9A1">
                <wp:simplePos x="0" y="0"/>
                <wp:positionH relativeFrom="margin">
                  <wp:align>right</wp:align>
                </wp:positionH>
                <wp:positionV relativeFrom="paragraph">
                  <wp:posOffset>5080</wp:posOffset>
                </wp:positionV>
                <wp:extent cx="2473325" cy="600075"/>
                <wp:effectExtent l="0" t="0" r="3175" b="952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73325" cy="600075"/>
                        </a:xfrm>
                        <a:prstGeom prst="rect">
                          <a:avLst/>
                        </a:prstGeom>
                      </pic:spPr>
                    </pic:pic>
                  </a:graphicData>
                </a:graphic>
                <wp14:sizeRelH relativeFrom="margin">
                  <wp14:pctWidth>0</wp14:pctWidth>
                </wp14:sizeRelH>
                <wp14:sizeRelV relativeFrom="margin">
                  <wp14:pctHeight>0</wp14:pctHeight>
                </wp14:sizeRelV>
              </wp:anchor>
            </w:drawing>
          </w:r>
          <w:r w:rsidR="00016FB7">
            <w:rPr>
              <w:noProof/>
              <w:color w:val="FFFFFF" w:themeColor="background1"/>
            </w:rPr>
            <mc:AlternateContent>
              <mc:Choice Requires="wpg">
                <w:drawing>
                  <wp:anchor distT="0" distB="0" distL="114300" distR="114300" simplePos="0" relativeHeight="251696128" behindDoc="0" locked="0" layoutInCell="1" allowOverlap="1" wp14:anchorId="145B1435" wp14:editId="5AE4CA7D">
                    <wp:simplePos x="0" y="0"/>
                    <wp:positionH relativeFrom="page">
                      <wp:posOffset>466725</wp:posOffset>
                    </wp:positionH>
                    <wp:positionV relativeFrom="page">
                      <wp:posOffset>485775</wp:posOffset>
                    </wp:positionV>
                    <wp:extent cx="6838950" cy="9144000"/>
                    <wp:effectExtent l="0" t="0" r="0" b="0"/>
                    <wp:wrapNone/>
                    <wp:docPr id="13" name="Gruppe 11"/>
                    <wp:cNvGraphicFramePr/>
                    <a:graphic xmlns:a="http://schemas.openxmlformats.org/drawingml/2006/main">
                      <a:graphicData uri="http://schemas.microsoft.com/office/word/2010/wordprocessingGroup">
                        <wpg:wgp>
                          <wpg:cNvGrpSpPr/>
                          <wpg:grpSpPr>
                            <a:xfrm>
                              <a:off x="0" y="0"/>
                              <a:ext cx="6838950" cy="9144000"/>
                              <a:chOff x="19050" y="0"/>
                              <a:chExt cx="6838950" cy="9144000"/>
                            </a:xfrm>
                          </wpg:grpSpPr>
                          <wps:wsp>
                            <wps:cNvPr id="22" name="Rechteck 22"/>
                            <wps:cNvSpPr/>
                            <wps:spPr>
                              <a:xfrm>
                                <a:off x="228600" y="0"/>
                                <a:ext cx="6629400" cy="9144000"/>
                              </a:xfrm>
                              <a:prstGeom prst="rect">
                                <a:avLst/>
                              </a:prstGeom>
                              <a:solidFill>
                                <a:srgbClr val="0075B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Cs/>
                                      <w:iCs/>
                                    </w:rPr>
                                    <w:alias w:val="Titel"/>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35F0D412" w14:textId="08DA2702" w:rsidR="00016FB7" w:rsidRPr="00D64082" w:rsidRDefault="004F1335" w:rsidP="00D64082">
                                      <w:pPr>
                                        <w:pStyle w:val="Titel"/>
                                        <w:rPr>
                                          <w:b w:val="0"/>
                                          <w:i w:val="0"/>
                                          <w:color w:val="FFFFFF" w:themeColor="background1"/>
                                          <w:sz w:val="84"/>
                                          <w:szCs w:val="84"/>
                                        </w:rPr>
                                      </w:pPr>
                                      <w:r>
                                        <w:rPr>
                                          <w:bCs/>
                                          <w:iCs/>
                                        </w:rPr>
                                        <w:t>Stocks Management System</w:t>
                                      </w:r>
                                    </w:p>
                                  </w:sdtContent>
                                </w:sdt>
                                <w:sdt>
                                  <w:sdtPr>
                                    <w:rPr>
                                      <w:color w:val="FFFFFF" w:themeColor="background1"/>
                                      <w:sz w:val="28"/>
                                      <w:szCs w:val="28"/>
                                    </w:rPr>
                                    <w:alias w:val="Untertitel"/>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730495B2" w14:textId="525FFAD6" w:rsidR="00016FB7" w:rsidRDefault="004F1335" w:rsidP="00D64082">
                                      <w:pPr>
                                        <w:pStyle w:val="Titel"/>
                                        <w:rPr>
                                          <w:color w:val="FFFFFF" w:themeColor="background1"/>
                                          <w:sz w:val="28"/>
                                          <w:szCs w:val="28"/>
                                        </w:rPr>
                                      </w:pPr>
                                      <w:r>
                                        <w:rPr>
                                          <w:color w:val="FFFFFF" w:themeColor="background1"/>
                                          <w:sz w:val="28"/>
                                          <w:szCs w:val="28"/>
                                        </w:rPr>
                                        <w:t>Lorin Fankhauser &amp; Muhamet Krasniqi</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hteck 34"/>
                            <wps:cNvSpPr/>
                            <wps:spPr>
                              <a:xfrm>
                                <a:off x="19050" y="0"/>
                                <a:ext cx="228600" cy="9144000"/>
                              </a:xfrm>
                              <a:prstGeom prst="rect">
                                <a:avLst/>
                              </a:prstGeom>
                              <a:solidFill>
                                <a:srgbClr val="0075B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feld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7E459" w14:textId="79421578" w:rsidR="00016FB7" w:rsidRPr="00143875" w:rsidRDefault="004F1335">
                                  <w:pPr>
                                    <w:pStyle w:val="KeinLeerraum"/>
                                    <w:rPr>
                                      <w:rFonts w:ascii="Arial" w:hAnsi="Arial" w:cs="Arial"/>
                                      <w:b/>
                                      <w:bCs/>
                                      <w:i/>
                                      <w:iCs/>
                                      <w:color w:val="FFFFFF" w:themeColor="background1"/>
                                      <w:sz w:val="32"/>
                                      <w:szCs w:val="32"/>
                                    </w:rPr>
                                  </w:pPr>
                                  <w:r>
                                    <w:rPr>
                                      <w:rFonts w:ascii="Arial" w:hAnsi="Arial" w:cs="Arial"/>
                                      <w:b/>
                                      <w:bCs/>
                                      <w:i/>
                                      <w:iCs/>
                                      <w:color w:val="FFFFFF" w:themeColor="background1"/>
                                      <w:sz w:val="32"/>
                                      <w:szCs w:val="32"/>
                                    </w:rPr>
                                    <w:t xml:space="preserve">Modul 326 </w:t>
                                  </w:r>
                                  <w:r w:rsidR="003E1164">
                                    <w:rPr>
                                      <w:rFonts w:ascii="Arial" w:hAnsi="Arial" w:cs="Arial"/>
                                      <w:b/>
                                      <w:bCs/>
                                      <w:i/>
                                      <w:iCs/>
                                      <w:color w:val="FFFFFF" w:themeColor="background1"/>
                                      <w:sz w:val="32"/>
                                      <w:szCs w:val="32"/>
                                    </w:rPr>
                                    <w:t>–</w:t>
                                  </w:r>
                                  <w:r>
                                    <w:rPr>
                                      <w:rFonts w:ascii="Arial" w:hAnsi="Arial" w:cs="Arial"/>
                                      <w:b/>
                                      <w:bCs/>
                                      <w:i/>
                                      <w:iCs/>
                                      <w:color w:val="FFFFFF" w:themeColor="background1"/>
                                      <w:sz w:val="32"/>
                                      <w:szCs w:val="32"/>
                                    </w:rPr>
                                    <w:t xml:space="preserve"> </w:t>
                                  </w:r>
                                  <w:r w:rsidR="003E1164">
                                    <w:rPr>
                                      <w:rFonts w:ascii="Arial" w:hAnsi="Arial" w:cs="Arial"/>
                                      <w:b/>
                                      <w:bCs/>
                                      <w:i/>
                                      <w:iCs/>
                                      <w:color w:val="FFFFFF" w:themeColor="background1"/>
                                      <w:sz w:val="32"/>
                                      <w:szCs w:val="32"/>
                                    </w:rPr>
                                    <w:t>Objektorientiert entwerfen</w:t>
                                  </w:r>
                                  <w:r w:rsidR="003E1164">
                                    <w:rPr>
                                      <w:rFonts w:ascii="Arial" w:hAnsi="Arial" w:cs="Arial"/>
                                      <w:b/>
                                      <w:bCs/>
                                      <w:i/>
                                      <w:iCs/>
                                      <w:color w:val="FFFFFF" w:themeColor="background1"/>
                                      <w:sz w:val="32"/>
                                      <w:szCs w:val="32"/>
                                    </w:rPr>
                                    <w:tab/>
                                  </w:r>
                                  <w:r w:rsidR="003E1164">
                                    <w:rPr>
                                      <w:rFonts w:ascii="Arial" w:hAnsi="Arial" w:cs="Arial"/>
                                      <w:b/>
                                      <w:bCs/>
                                      <w:i/>
                                      <w:iCs/>
                                      <w:color w:val="FFFFFF" w:themeColor="background1"/>
                                      <w:sz w:val="32"/>
                                      <w:szCs w:val="32"/>
                                    </w:rPr>
                                    <w:tab/>
                                  </w:r>
                                  <w:r w:rsidR="00820964">
                                    <w:rPr>
                                      <w:rFonts w:ascii="Arial" w:hAnsi="Arial" w:cs="Arial"/>
                                      <w:b/>
                                      <w:bCs/>
                                      <w:i/>
                                      <w:iCs/>
                                      <w:color w:val="FFFFFF" w:themeColor="background1"/>
                                      <w:sz w:val="32"/>
                                      <w:szCs w:val="32"/>
                                    </w:rPr>
                                    <w:fldChar w:fldCharType="begin"/>
                                  </w:r>
                                  <w:r w:rsidR="00820964">
                                    <w:rPr>
                                      <w:rFonts w:ascii="Arial" w:hAnsi="Arial" w:cs="Arial"/>
                                      <w:b/>
                                      <w:bCs/>
                                      <w:i/>
                                      <w:iCs/>
                                      <w:color w:val="FFFFFF" w:themeColor="background1"/>
                                      <w:sz w:val="32"/>
                                      <w:szCs w:val="32"/>
                                    </w:rPr>
                                    <w:instrText xml:space="preserve"> TIME \@ "MMMM yy" </w:instrText>
                                  </w:r>
                                  <w:r w:rsidR="00820964">
                                    <w:rPr>
                                      <w:rFonts w:ascii="Arial" w:hAnsi="Arial" w:cs="Arial"/>
                                      <w:b/>
                                      <w:bCs/>
                                      <w:i/>
                                      <w:iCs/>
                                      <w:color w:val="FFFFFF" w:themeColor="background1"/>
                                      <w:sz w:val="32"/>
                                      <w:szCs w:val="32"/>
                                    </w:rPr>
                                    <w:fldChar w:fldCharType="separate"/>
                                  </w:r>
                                  <w:r w:rsidR="002477B0">
                                    <w:rPr>
                                      <w:rFonts w:ascii="Arial" w:hAnsi="Arial" w:cs="Arial"/>
                                      <w:b/>
                                      <w:bCs/>
                                      <w:i/>
                                      <w:iCs/>
                                      <w:noProof/>
                                      <w:color w:val="FFFFFF" w:themeColor="background1"/>
                                      <w:sz w:val="32"/>
                                      <w:szCs w:val="32"/>
                                    </w:rPr>
                                    <w:t>April 22</w:t>
                                  </w:r>
                                  <w:r w:rsidR="00820964">
                                    <w:rPr>
                                      <w:rFonts w:ascii="Arial" w:hAnsi="Arial" w:cs="Arial"/>
                                      <w:b/>
                                      <w:bCs/>
                                      <w:i/>
                                      <w:iCs/>
                                      <w:color w:val="FFFFFF" w:themeColor="background1"/>
                                      <w:sz w:val="32"/>
                                      <w:szCs w:val="32"/>
                                    </w:rPr>
                                    <w:fldChar w:fldCharType="end"/>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145B1435" id="Gruppe 11" o:spid="_x0000_s1026" style="position:absolute;margin-left:36.75pt;margin-top:38.25pt;width:538.5pt;height:10in;z-index:251696128;mso-height-percent:909;mso-position-horizontal-relative:page;mso-position-vertical-relative:page;mso-height-percent:909" coordorigin="190" coordsize="68389,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">
                    <v:rect id="Rechteck 22"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" fillcolor="#0075bf" stroked="f" strokeweight="2pt">
                      <v:textbox inset="36pt,1in,1in,208.8pt">
                        <w:txbxContent>
                          <w:sdt>
                            <w:sdtPr>
                              <w:rPr>
                                <w:bCs/>
                                <w:iCs/>
                              </w:rPr>
                              <w:alias w:val="Titel"/>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35F0D412" w14:textId="08DA2702" w:rsidR="00016FB7" w:rsidRPr="00D64082" w:rsidRDefault="004F1335" w:rsidP="00D64082">
                                <w:pPr>
                                  <w:pStyle w:val="Titel"/>
                                  <w:rPr>
                                    <w:b w:val="0"/>
                                    <w:i w:val="0"/>
                                    <w:color w:val="FFFFFF" w:themeColor="background1"/>
                                    <w:sz w:val="84"/>
                                    <w:szCs w:val="84"/>
                                  </w:rPr>
                                </w:pPr>
                                <w:r>
                                  <w:rPr>
                                    <w:bCs/>
                                    <w:iCs/>
                                  </w:rPr>
                                  <w:t>Stocks Management System</w:t>
                                </w:r>
                              </w:p>
                            </w:sdtContent>
                          </w:sdt>
                          <w:sdt>
                            <w:sdtPr>
                              <w:rPr>
                                <w:color w:val="FFFFFF" w:themeColor="background1"/>
                                <w:sz w:val="28"/>
                                <w:szCs w:val="28"/>
                              </w:rPr>
                              <w:alias w:val="Untertitel"/>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730495B2" w14:textId="525FFAD6" w:rsidR="00016FB7" w:rsidRDefault="004F1335" w:rsidP="00D64082">
                                <w:pPr>
                                  <w:pStyle w:val="Titel"/>
                                  <w:rPr>
                                    <w:color w:val="FFFFFF" w:themeColor="background1"/>
                                    <w:sz w:val="28"/>
                                    <w:szCs w:val="28"/>
                                  </w:rPr>
                                </w:pPr>
                                <w:r>
                                  <w:rPr>
                                    <w:color w:val="FFFFFF" w:themeColor="background1"/>
                                    <w:sz w:val="28"/>
                                    <w:szCs w:val="28"/>
                                  </w:rPr>
                                  <w:t>Lorin Fankhauser &amp; Muhamet Krasniqi</w:t>
                                </w:r>
                              </w:p>
                            </w:sdtContent>
                          </w:sdt>
                        </w:txbxContent>
                      </v:textbox>
                    </v:rect>
                    <v:rect id="Rechteck 34" o:spid="_x0000_s1028" style="position:absolute;left:190;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" fillcolor="#0075bf" stroked="f" strokeweight="2pt"/>
                    <v:shapetype id="_x0000_t202" coordsize="21600,21600" o:spt="202" path="m,l,21600r21600,l21600,xe">
                      <v:stroke joinstyle="miter"/>
                      <v:path gradientshapeok="t" o:connecttype="rect"/>
                    </v:shapetype>
                    <v:shape id="Textfeld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35E7E459" w14:textId="79421578" w:rsidR="00016FB7" w:rsidRPr="00143875" w:rsidRDefault="004F1335">
                            <w:pPr>
                              <w:pStyle w:val="KeinLeerraum"/>
                              <w:rPr>
                                <w:rFonts w:ascii="Arial" w:hAnsi="Arial" w:cs="Arial"/>
                                <w:b/>
                                <w:bCs/>
                                <w:i/>
                                <w:iCs/>
                                <w:color w:val="FFFFFF" w:themeColor="background1"/>
                                <w:sz w:val="32"/>
                                <w:szCs w:val="32"/>
                              </w:rPr>
                            </w:pPr>
                            <w:r>
                              <w:rPr>
                                <w:rFonts w:ascii="Arial" w:hAnsi="Arial" w:cs="Arial"/>
                                <w:b/>
                                <w:bCs/>
                                <w:i/>
                                <w:iCs/>
                                <w:color w:val="FFFFFF" w:themeColor="background1"/>
                                <w:sz w:val="32"/>
                                <w:szCs w:val="32"/>
                              </w:rPr>
                              <w:t xml:space="preserve">Modul 326 </w:t>
                            </w:r>
                            <w:r w:rsidR="003E1164">
                              <w:rPr>
                                <w:rFonts w:ascii="Arial" w:hAnsi="Arial" w:cs="Arial"/>
                                <w:b/>
                                <w:bCs/>
                                <w:i/>
                                <w:iCs/>
                                <w:color w:val="FFFFFF" w:themeColor="background1"/>
                                <w:sz w:val="32"/>
                                <w:szCs w:val="32"/>
                              </w:rPr>
                              <w:t>–</w:t>
                            </w:r>
                            <w:r>
                              <w:rPr>
                                <w:rFonts w:ascii="Arial" w:hAnsi="Arial" w:cs="Arial"/>
                                <w:b/>
                                <w:bCs/>
                                <w:i/>
                                <w:iCs/>
                                <w:color w:val="FFFFFF" w:themeColor="background1"/>
                                <w:sz w:val="32"/>
                                <w:szCs w:val="32"/>
                              </w:rPr>
                              <w:t xml:space="preserve"> </w:t>
                            </w:r>
                            <w:r w:rsidR="003E1164">
                              <w:rPr>
                                <w:rFonts w:ascii="Arial" w:hAnsi="Arial" w:cs="Arial"/>
                                <w:b/>
                                <w:bCs/>
                                <w:i/>
                                <w:iCs/>
                                <w:color w:val="FFFFFF" w:themeColor="background1"/>
                                <w:sz w:val="32"/>
                                <w:szCs w:val="32"/>
                              </w:rPr>
                              <w:t>Objektorientiert entwerfen</w:t>
                            </w:r>
                            <w:r w:rsidR="003E1164">
                              <w:rPr>
                                <w:rFonts w:ascii="Arial" w:hAnsi="Arial" w:cs="Arial"/>
                                <w:b/>
                                <w:bCs/>
                                <w:i/>
                                <w:iCs/>
                                <w:color w:val="FFFFFF" w:themeColor="background1"/>
                                <w:sz w:val="32"/>
                                <w:szCs w:val="32"/>
                              </w:rPr>
                              <w:tab/>
                            </w:r>
                            <w:r w:rsidR="003E1164">
                              <w:rPr>
                                <w:rFonts w:ascii="Arial" w:hAnsi="Arial" w:cs="Arial"/>
                                <w:b/>
                                <w:bCs/>
                                <w:i/>
                                <w:iCs/>
                                <w:color w:val="FFFFFF" w:themeColor="background1"/>
                                <w:sz w:val="32"/>
                                <w:szCs w:val="32"/>
                              </w:rPr>
                              <w:tab/>
                            </w:r>
                            <w:r w:rsidR="00820964">
                              <w:rPr>
                                <w:rFonts w:ascii="Arial" w:hAnsi="Arial" w:cs="Arial"/>
                                <w:b/>
                                <w:bCs/>
                                <w:i/>
                                <w:iCs/>
                                <w:color w:val="FFFFFF" w:themeColor="background1"/>
                                <w:sz w:val="32"/>
                                <w:szCs w:val="32"/>
                              </w:rPr>
                              <w:fldChar w:fldCharType="begin"/>
                            </w:r>
                            <w:r w:rsidR="00820964">
                              <w:rPr>
                                <w:rFonts w:ascii="Arial" w:hAnsi="Arial" w:cs="Arial"/>
                                <w:b/>
                                <w:bCs/>
                                <w:i/>
                                <w:iCs/>
                                <w:color w:val="FFFFFF" w:themeColor="background1"/>
                                <w:sz w:val="32"/>
                                <w:szCs w:val="32"/>
                              </w:rPr>
                              <w:instrText xml:space="preserve"> TIME \@ "MMMM yy" </w:instrText>
                            </w:r>
                            <w:r w:rsidR="00820964">
                              <w:rPr>
                                <w:rFonts w:ascii="Arial" w:hAnsi="Arial" w:cs="Arial"/>
                                <w:b/>
                                <w:bCs/>
                                <w:i/>
                                <w:iCs/>
                                <w:color w:val="FFFFFF" w:themeColor="background1"/>
                                <w:sz w:val="32"/>
                                <w:szCs w:val="32"/>
                              </w:rPr>
                              <w:fldChar w:fldCharType="separate"/>
                            </w:r>
                            <w:r w:rsidR="002477B0">
                              <w:rPr>
                                <w:rFonts w:ascii="Arial" w:hAnsi="Arial" w:cs="Arial"/>
                                <w:b/>
                                <w:bCs/>
                                <w:i/>
                                <w:iCs/>
                                <w:noProof/>
                                <w:color w:val="FFFFFF" w:themeColor="background1"/>
                                <w:sz w:val="32"/>
                                <w:szCs w:val="32"/>
                              </w:rPr>
                              <w:t>April 22</w:t>
                            </w:r>
                            <w:r w:rsidR="00820964">
                              <w:rPr>
                                <w:rFonts w:ascii="Arial" w:hAnsi="Arial" w:cs="Arial"/>
                                <w:b/>
                                <w:bCs/>
                                <w:i/>
                                <w:iCs/>
                                <w:color w:val="FFFFFF" w:themeColor="background1"/>
                                <w:sz w:val="32"/>
                                <w:szCs w:val="32"/>
                              </w:rPr>
                              <w:fldChar w:fldCharType="end"/>
                            </w:r>
                          </w:p>
                        </w:txbxContent>
                      </v:textbox>
                    </v:shape>
                    <w10:wrap anchorx="page" anchory="page"/>
                  </v:group>
                </w:pict>
              </mc:Fallback>
            </mc:AlternateContent>
          </w:r>
          <w:r w:rsidR="00016FB7">
            <w:br w:type="page"/>
          </w:r>
        </w:p>
      </w:sdtContent>
    </w:sdt>
    <w:p w14:paraId="560405EC" w14:textId="41DA264D" w:rsidR="00A064C0" w:rsidRDefault="003E1164" w:rsidP="00016FB7">
      <w:pPr>
        <w:pStyle w:val="Titel"/>
        <w:jc w:val="center"/>
      </w:pPr>
      <w:r>
        <w:lastRenderedPageBreak/>
        <w:t>Designphase</w:t>
      </w:r>
    </w:p>
    <w:sdt>
      <w:sdtPr>
        <w:rPr>
          <w:rFonts w:ascii="Arial" w:eastAsia="Times New Roman" w:hAnsi="Arial" w:cs="Times New Roman"/>
          <w:b w:val="0"/>
          <w:bCs w:val="0"/>
          <w:color w:val="auto"/>
          <w:sz w:val="22"/>
          <w:szCs w:val="20"/>
          <w:lang w:val="de-DE"/>
        </w:rPr>
        <w:id w:val="2103684525"/>
        <w:docPartObj>
          <w:docPartGallery w:val="Table of Contents"/>
          <w:docPartUnique/>
        </w:docPartObj>
      </w:sdtPr>
      <w:sdtEndPr/>
      <w:sdtContent>
        <w:p w14:paraId="52693D82" w14:textId="1C7B0F30" w:rsidR="006E7904" w:rsidRPr="006E7904" w:rsidRDefault="006E7904">
          <w:pPr>
            <w:pStyle w:val="Inhaltsverzeichnisberschrift"/>
            <w:rPr>
              <w:rStyle w:val="berschrift1Zchn"/>
            </w:rPr>
          </w:pPr>
          <w:r w:rsidRPr="006E7904">
            <w:rPr>
              <w:rStyle w:val="berschrift1Zchn"/>
            </w:rPr>
            <w:t>Inhalt</w:t>
          </w:r>
        </w:p>
        <w:p w14:paraId="6A476769" w14:textId="1E32B86F" w:rsidR="002477B0" w:rsidRDefault="003C5FF5">
          <w:pPr>
            <w:pStyle w:val="Verzeichnis1"/>
            <w:tabs>
              <w:tab w:val="left" w:pos="440"/>
              <w:tab w:val="right" w:leader="dot" w:pos="9373"/>
            </w:tabs>
            <w:rPr>
              <w:rFonts w:asciiTheme="minorHAnsi" w:eastAsiaTheme="minorEastAsia" w:hAnsiTheme="minorHAnsi" w:cstheme="minorBidi"/>
              <w:i w:val="0"/>
              <w:noProof/>
              <w:szCs w:val="22"/>
              <w:lang w:val="en-CH" w:eastAsia="en-CH"/>
            </w:rPr>
          </w:pPr>
          <w:r>
            <w:fldChar w:fldCharType="begin"/>
          </w:r>
          <w:r>
            <w:instrText xml:space="preserve"> TOC \o "1-3" \h \z \u </w:instrText>
          </w:r>
          <w:r>
            <w:fldChar w:fldCharType="separate"/>
          </w:r>
          <w:hyperlink w:anchor="_Toc100178331" w:history="1">
            <w:r w:rsidR="002477B0" w:rsidRPr="00F92D9E">
              <w:rPr>
                <w:rStyle w:val="Hyperlink"/>
                <w:noProof/>
              </w:rPr>
              <w:t>1.</w:t>
            </w:r>
            <w:r w:rsidR="002477B0">
              <w:rPr>
                <w:rFonts w:asciiTheme="minorHAnsi" w:eastAsiaTheme="minorEastAsia" w:hAnsiTheme="minorHAnsi" w:cstheme="minorBidi"/>
                <w:i w:val="0"/>
                <w:noProof/>
                <w:szCs w:val="22"/>
                <w:lang w:val="en-CH" w:eastAsia="en-CH"/>
              </w:rPr>
              <w:tab/>
            </w:r>
            <w:r w:rsidR="002477B0" w:rsidRPr="00F92D9E">
              <w:rPr>
                <w:rStyle w:val="Hyperlink"/>
                <w:noProof/>
              </w:rPr>
              <w:t>Projektbeschreibung</w:t>
            </w:r>
            <w:r w:rsidR="002477B0">
              <w:rPr>
                <w:noProof/>
                <w:webHidden/>
              </w:rPr>
              <w:tab/>
            </w:r>
            <w:r w:rsidR="002477B0">
              <w:rPr>
                <w:noProof/>
                <w:webHidden/>
              </w:rPr>
              <w:fldChar w:fldCharType="begin"/>
            </w:r>
            <w:r w:rsidR="002477B0">
              <w:rPr>
                <w:noProof/>
                <w:webHidden/>
              </w:rPr>
              <w:instrText xml:space="preserve"> PAGEREF _Toc100178331 \h </w:instrText>
            </w:r>
            <w:r w:rsidR="002477B0">
              <w:rPr>
                <w:noProof/>
                <w:webHidden/>
              </w:rPr>
            </w:r>
            <w:r w:rsidR="002477B0">
              <w:rPr>
                <w:noProof/>
                <w:webHidden/>
              </w:rPr>
              <w:fldChar w:fldCharType="separate"/>
            </w:r>
            <w:r w:rsidR="002477B0">
              <w:rPr>
                <w:noProof/>
                <w:webHidden/>
              </w:rPr>
              <w:t>2</w:t>
            </w:r>
            <w:r w:rsidR="002477B0">
              <w:rPr>
                <w:noProof/>
                <w:webHidden/>
              </w:rPr>
              <w:fldChar w:fldCharType="end"/>
            </w:r>
          </w:hyperlink>
        </w:p>
        <w:p w14:paraId="50570D7F" w14:textId="48194C09" w:rsidR="002477B0" w:rsidRDefault="002477B0">
          <w:pPr>
            <w:pStyle w:val="Verzeichnis1"/>
            <w:tabs>
              <w:tab w:val="left" w:pos="440"/>
              <w:tab w:val="right" w:leader="dot" w:pos="9373"/>
            </w:tabs>
            <w:rPr>
              <w:rFonts w:asciiTheme="minorHAnsi" w:eastAsiaTheme="minorEastAsia" w:hAnsiTheme="minorHAnsi" w:cstheme="minorBidi"/>
              <w:i w:val="0"/>
              <w:noProof/>
              <w:szCs w:val="22"/>
              <w:lang w:val="en-CH" w:eastAsia="en-CH"/>
            </w:rPr>
          </w:pPr>
          <w:hyperlink w:anchor="_Toc100178332" w:history="1">
            <w:r w:rsidRPr="00F92D9E">
              <w:rPr>
                <w:rStyle w:val="Hyperlink"/>
                <w:noProof/>
              </w:rPr>
              <w:t>2.</w:t>
            </w:r>
            <w:r>
              <w:rPr>
                <w:rFonts w:asciiTheme="minorHAnsi" w:eastAsiaTheme="minorEastAsia" w:hAnsiTheme="minorHAnsi" w:cstheme="minorBidi"/>
                <w:i w:val="0"/>
                <w:noProof/>
                <w:szCs w:val="22"/>
                <w:lang w:val="en-CH" w:eastAsia="en-CH"/>
              </w:rPr>
              <w:tab/>
            </w:r>
            <w:r w:rsidRPr="00F92D9E">
              <w:rPr>
                <w:rStyle w:val="Hyperlink"/>
                <w:noProof/>
              </w:rPr>
              <w:t>Use Case</w:t>
            </w:r>
            <w:r>
              <w:rPr>
                <w:noProof/>
                <w:webHidden/>
              </w:rPr>
              <w:tab/>
            </w:r>
            <w:r>
              <w:rPr>
                <w:noProof/>
                <w:webHidden/>
              </w:rPr>
              <w:fldChar w:fldCharType="begin"/>
            </w:r>
            <w:r>
              <w:rPr>
                <w:noProof/>
                <w:webHidden/>
              </w:rPr>
              <w:instrText xml:space="preserve"> PAGEREF _Toc100178332 \h </w:instrText>
            </w:r>
            <w:r>
              <w:rPr>
                <w:noProof/>
                <w:webHidden/>
              </w:rPr>
            </w:r>
            <w:r>
              <w:rPr>
                <w:noProof/>
                <w:webHidden/>
              </w:rPr>
              <w:fldChar w:fldCharType="separate"/>
            </w:r>
            <w:r>
              <w:rPr>
                <w:noProof/>
                <w:webHidden/>
              </w:rPr>
              <w:t>3</w:t>
            </w:r>
            <w:r>
              <w:rPr>
                <w:noProof/>
                <w:webHidden/>
              </w:rPr>
              <w:fldChar w:fldCharType="end"/>
            </w:r>
          </w:hyperlink>
        </w:p>
        <w:p w14:paraId="36AD9F9F" w14:textId="12F7D86E" w:rsidR="002477B0" w:rsidRDefault="002477B0">
          <w:pPr>
            <w:pStyle w:val="Verzeichnis1"/>
            <w:tabs>
              <w:tab w:val="left" w:pos="440"/>
              <w:tab w:val="right" w:leader="dot" w:pos="9373"/>
            </w:tabs>
            <w:rPr>
              <w:rFonts w:asciiTheme="minorHAnsi" w:eastAsiaTheme="minorEastAsia" w:hAnsiTheme="minorHAnsi" w:cstheme="minorBidi"/>
              <w:i w:val="0"/>
              <w:noProof/>
              <w:szCs w:val="22"/>
              <w:lang w:val="en-CH" w:eastAsia="en-CH"/>
            </w:rPr>
          </w:pPr>
          <w:hyperlink w:anchor="_Toc100178333" w:history="1">
            <w:r w:rsidRPr="00F92D9E">
              <w:rPr>
                <w:rStyle w:val="Hyperlink"/>
                <w:noProof/>
              </w:rPr>
              <w:t>3.</w:t>
            </w:r>
            <w:r>
              <w:rPr>
                <w:rFonts w:asciiTheme="minorHAnsi" w:eastAsiaTheme="minorEastAsia" w:hAnsiTheme="minorHAnsi" w:cstheme="minorBidi"/>
                <w:i w:val="0"/>
                <w:noProof/>
                <w:szCs w:val="22"/>
                <w:lang w:val="en-CH" w:eastAsia="en-CH"/>
              </w:rPr>
              <w:tab/>
            </w:r>
            <w:r w:rsidRPr="00F92D9E">
              <w:rPr>
                <w:rStyle w:val="Hyperlink"/>
                <w:noProof/>
              </w:rPr>
              <w:t>CRC-Karten</w:t>
            </w:r>
            <w:r>
              <w:rPr>
                <w:noProof/>
                <w:webHidden/>
              </w:rPr>
              <w:tab/>
            </w:r>
            <w:r>
              <w:rPr>
                <w:noProof/>
                <w:webHidden/>
              </w:rPr>
              <w:fldChar w:fldCharType="begin"/>
            </w:r>
            <w:r>
              <w:rPr>
                <w:noProof/>
                <w:webHidden/>
              </w:rPr>
              <w:instrText xml:space="preserve"> PAGEREF _Toc100178333 \h </w:instrText>
            </w:r>
            <w:r>
              <w:rPr>
                <w:noProof/>
                <w:webHidden/>
              </w:rPr>
            </w:r>
            <w:r>
              <w:rPr>
                <w:noProof/>
                <w:webHidden/>
              </w:rPr>
              <w:fldChar w:fldCharType="separate"/>
            </w:r>
            <w:r>
              <w:rPr>
                <w:noProof/>
                <w:webHidden/>
              </w:rPr>
              <w:t>4</w:t>
            </w:r>
            <w:r>
              <w:rPr>
                <w:noProof/>
                <w:webHidden/>
              </w:rPr>
              <w:fldChar w:fldCharType="end"/>
            </w:r>
          </w:hyperlink>
        </w:p>
        <w:p w14:paraId="3DD17279" w14:textId="61FCD052" w:rsidR="002477B0" w:rsidRDefault="002477B0">
          <w:pPr>
            <w:pStyle w:val="Verzeichnis1"/>
            <w:tabs>
              <w:tab w:val="left" w:pos="440"/>
              <w:tab w:val="right" w:leader="dot" w:pos="9373"/>
            </w:tabs>
            <w:rPr>
              <w:rFonts w:asciiTheme="minorHAnsi" w:eastAsiaTheme="minorEastAsia" w:hAnsiTheme="minorHAnsi" w:cstheme="minorBidi"/>
              <w:i w:val="0"/>
              <w:noProof/>
              <w:szCs w:val="22"/>
              <w:lang w:val="en-CH" w:eastAsia="en-CH"/>
            </w:rPr>
          </w:pPr>
          <w:hyperlink w:anchor="_Toc100178334" w:history="1">
            <w:r w:rsidRPr="00F92D9E">
              <w:rPr>
                <w:rStyle w:val="Hyperlink"/>
                <w:noProof/>
              </w:rPr>
              <w:t>4.</w:t>
            </w:r>
            <w:r>
              <w:rPr>
                <w:rFonts w:asciiTheme="minorHAnsi" w:eastAsiaTheme="minorEastAsia" w:hAnsiTheme="minorHAnsi" w:cstheme="minorBidi"/>
                <w:i w:val="0"/>
                <w:noProof/>
                <w:szCs w:val="22"/>
                <w:lang w:val="en-CH" w:eastAsia="en-CH"/>
              </w:rPr>
              <w:tab/>
            </w:r>
            <w:r w:rsidRPr="00F92D9E">
              <w:rPr>
                <w:rStyle w:val="Hyperlink"/>
                <w:noProof/>
              </w:rPr>
              <w:t>Domain-Model</w:t>
            </w:r>
            <w:r>
              <w:rPr>
                <w:noProof/>
                <w:webHidden/>
              </w:rPr>
              <w:tab/>
            </w:r>
            <w:r>
              <w:rPr>
                <w:noProof/>
                <w:webHidden/>
              </w:rPr>
              <w:fldChar w:fldCharType="begin"/>
            </w:r>
            <w:r>
              <w:rPr>
                <w:noProof/>
                <w:webHidden/>
              </w:rPr>
              <w:instrText xml:space="preserve"> PAGEREF _Toc100178334 \h </w:instrText>
            </w:r>
            <w:r>
              <w:rPr>
                <w:noProof/>
                <w:webHidden/>
              </w:rPr>
            </w:r>
            <w:r>
              <w:rPr>
                <w:noProof/>
                <w:webHidden/>
              </w:rPr>
              <w:fldChar w:fldCharType="separate"/>
            </w:r>
            <w:r>
              <w:rPr>
                <w:noProof/>
                <w:webHidden/>
              </w:rPr>
              <w:t>6</w:t>
            </w:r>
            <w:r>
              <w:rPr>
                <w:noProof/>
                <w:webHidden/>
              </w:rPr>
              <w:fldChar w:fldCharType="end"/>
            </w:r>
          </w:hyperlink>
        </w:p>
        <w:p w14:paraId="074EFF03" w14:textId="27217263" w:rsidR="00B63CA7" w:rsidRDefault="003C5FF5">
          <w:pPr>
            <w:rPr>
              <w:lang w:val="de-DE"/>
            </w:rPr>
          </w:pPr>
          <w:r>
            <w:rPr>
              <w:b/>
              <w:bCs/>
              <w:noProof/>
              <w:lang w:val="de-DE"/>
            </w:rPr>
            <w:fldChar w:fldCharType="end"/>
          </w:r>
        </w:p>
      </w:sdtContent>
    </w:sdt>
    <w:p w14:paraId="67C00F24" w14:textId="66DC768D" w:rsidR="002A7E84" w:rsidRDefault="002A7E84">
      <w:pPr>
        <w:rPr>
          <w:lang w:eastAsia="de-DE"/>
        </w:rPr>
      </w:pPr>
      <w:r>
        <w:rPr>
          <w:lang w:eastAsia="de-DE"/>
        </w:rPr>
        <w:br w:type="page"/>
      </w:r>
    </w:p>
    <w:p w14:paraId="32BCED98" w14:textId="31511599" w:rsidR="00013F58" w:rsidRDefault="00013F58" w:rsidP="002A7E84">
      <w:pPr>
        <w:pStyle w:val="berschrift1"/>
      </w:pPr>
      <w:bookmarkStart w:id="0" w:name="_Toc100178331"/>
      <w:r>
        <w:lastRenderedPageBreak/>
        <w:t>Projektbeschreibung</w:t>
      </w:r>
      <w:bookmarkEnd w:id="0"/>
    </w:p>
    <w:p w14:paraId="0EB64F8D" w14:textId="0E54C777" w:rsidR="00013F58" w:rsidRDefault="00013F58">
      <w:pPr>
        <w:rPr>
          <w:rFonts w:eastAsiaTheme="majorEastAsia" w:cstheme="majorBidi"/>
          <w:b/>
          <w:bCs/>
          <w:sz w:val="32"/>
          <w:szCs w:val="28"/>
          <w:lang w:eastAsia="en-US"/>
        </w:rPr>
      </w:pPr>
      <w:r>
        <w:t xml:space="preserve">Unser Projekt handelt von einem Aktien Management System bei dem man aktuelle Aktien anschauen, kaufen und verkaufen kann. </w:t>
      </w:r>
      <w:r w:rsidR="00AF071A">
        <w:t>Der User soll sich am Anfang einloggen oder sich registrieren können. Bei der Registrierung gibt man dann seine Kreditkarte an, worauf alle Transaktionen laufen. Da die</w:t>
      </w:r>
      <w:r w:rsidR="0090276B">
        <w:t xml:space="preserve"> Aktien sehr oft sich im Preis bewegen, holen wir diese Daten von der Yahoo Finance API.</w:t>
      </w:r>
      <w:r w:rsidR="00AF071A">
        <w:t xml:space="preserve"> </w:t>
      </w:r>
      <w:r w:rsidR="000943C4">
        <w:t>Beim Kauf einer Aktie wird der momentane Preis der Aktie mit Hilfe der API überprüft und der Betrag vom Konto abgezogen. Zu einem späteren Zeitpunkt kann die Aktie wieder verkauft werden und der Preis wird erneut geprüft. Der momentane Verkaufswert wird dann anschliessend auf das Konto des Nutzers hinzugefügt.</w:t>
      </w:r>
      <w:r>
        <w:br w:type="page"/>
      </w:r>
    </w:p>
    <w:p w14:paraId="00DCCA7F" w14:textId="06AB2942" w:rsidR="00013F58" w:rsidRDefault="0090276B" w:rsidP="002A7E84">
      <w:pPr>
        <w:pStyle w:val="berschrift1"/>
      </w:pPr>
      <w:bookmarkStart w:id="1" w:name="_Toc100178332"/>
      <w:r>
        <w:rPr>
          <w:noProof/>
        </w:rPr>
        <w:lastRenderedPageBreak/>
        <w:drawing>
          <wp:anchor distT="0" distB="0" distL="114300" distR="114300" simplePos="0" relativeHeight="251698176" behindDoc="0" locked="0" layoutInCell="1" allowOverlap="1" wp14:anchorId="40116C0D" wp14:editId="7D70F7F9">
            <wp:simplePos x="0" y="0"/>
            <wp:positionH relativeFrom="margin">
              <wp:posOffset>-4445</wp:posOffset>
            </wp:positionH>
            <wp:positionV relativeFrom="page">
              <wp:posOffset>1285875</wp:posOffset>
            </wp:positionV>
            <wp:extent cx="4972050" cy="3881755"/>
            <wp:effectExtent l="0" t="0" r="0" b="444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3881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3F58">
        <w:t>Use Case</w:t>
      </w:r>
      <w:bookmarkEnd w:id="1"/>
    </w:p>
    <w:p w14:paraId="2120A6BB" w14:textId="77777777" w:rsidR="0090276B" w:rsidRDefault="0090276B"/>
    <w:p w14:paraId="7D65839B" w14:textId="77777777" w:rsidR="0090276B" w:rsidRDefault="0090276B"/>
    <w:p w14:paraId="77B889B8" w14:textId="77777777" w:rsidR="0090276B" w:rsidRDefault="0090276B"/>
    <w:p w14:paraId="7008D450" w14:textId="77777777" w:rsidR="0090276B" w:rsidRDefault="0090276B"/>
    <w:p w14:paraId="4C9F0851" w14:textId="77777777" w:rsidR="0090276B" w:rsidRDefault="0090276B"/>
    <w:p w14:paraId="3327CBBF" w14:textId="77777777" w:rsidR="0090276B" w:rsidRDefault="0090276B"/>
    <w:p w14:paraId="1F3751E5" w14:textId="77777777" w:rsidR="0090276B" w:rsidRDefault="0090276B"/>
    <w:p w14:paraId="3F4D9070" w14:textId="77777777" w:rsidR="0090276B" w:rsidRDefault="0090276B"/>
    <w:p w14:paraId="4285D272" w14:textId="77777777" w:rsidR="0090276B" w:rsidRDefault="0090276B"/>
    <w:p w14:paraId="1E18C6EE" w14:textId="77777777" w:rsidR="0090276B" w:rsidRDefault="0090276B"/>
    <w:p w14:paraId="52AA3FE6" w14:textId="77777777" w:rsidR="0090276B" w:rsidRDefault="0090276B"/>
    <w:p w14:paraId="195305F2" w14:textId="77777777" w:rsidR="0090276B" w:rsidRDefault="0090276B"/>
    <w:p w14:paraId="29F94449" w14:textId="77777777" w:rsidR="0090276B" w:rsidRDefault="0090276B"/>
    <w:p w14:paraId="2E753155" w14:textId="77777777" w:rsidR="0090276B" w:rsidRDefault="0090276B"/>
    <w:p w14:paraId="4E3BB7C4" w14:textId="77777777" w:rsidR="0090276B" w:rsidRDefault="0090276B"/>
    <w:p w14:paraId="491E0413" w14:textId="77777777" w:rsidR="0090276B" w:rsidRDefault="0090276B"/>
    <w:p w14:paraId="51A2FAA2" w14:textId="77777777" w:rsidR="0090276B" w:rsidRDefault="0090276B"/>
    <w:p w14:paraId="6F5EBA44" w14:textId="77777777" w:rsidR="0090276B" w:rsidRDefault="0090276B"/>
    <w:p w14:paraId="0A7F4F41" w14:textId="77777777" w:rsidR="0090276B" w:rsidRDefault="0090276B"/>
    <w:p w14:paraId="764A953C" w14:textId="77777777" w:rsidR="0090276B" w:rsidRDefault="0090276B"/>
    <w:p w14:paraId="51D52EBE" w14:textId="77777777" w:rsidR="0090276B" w:rsidRDefault="0090276B"/>
    <w:p w14:paraId="127163EA" w14:textId="77777777" w:rsidR="0090276B" w:rsidRDefault="0090276B"/>
    <w:p w14:paraId="22A37F38" w14:textId="77777777" w:rsidR="0090276B" w:rsidRDefault="0090276B"/>
    <w:p w14:paraId="3D16484E" w14:textId="77777777" w:rsidR="0090276B" w:rsidRDefault="0090276B"/>
    <w:p w14:paraId="3731D044" w14:textId="77777777" w:rsidR="0090276B" w:rsidRDefault="0090276B"/>
    <w:p w14:paraId="779B6A36" w14:textId="77777777" w:rsidR="002477B0" w:rsidRDefault="00C63D08">
      <w:r w:rsidRPr="00C63D08">
        <w:t xml:space="preserve">Das Use </w:t>
      </w:r>
      <w:r w:rsidR="000D59C2" w:rsidRPr="00C63D08">
        <w:t>Case</w:t>
      </w:r>
      <w:r w:rsidRPr="00C63D08">
        <w:t xml:space="preserve"> </w:t>
      </w:r>
      <w:r w:rsidR="000D59C2" w:rsidRPr="00C63D08">
        <w:t>Diagramm</w:t>
      </w:r>
      <w:r w:rsidRPr="00C63D08">
        <w:t xml:space="preserve"> zeigt e</w:t>
      </w:r>
      <w:r>
        <w:t xml:space="preserve">inen sehr groben </w:t>
      </w:r>
      <w:r w:rsidR="000D59C2">
        <w:t>Ablauf</w:t>
      </w:r>
      <w:r>
        <w:t xml:space="preserve"> welcher für weniger technisch versierte Menschen leicht verständlich ist. Es ist einfach </w:t>
      </w:r>
      <w:r w:rsidR="000D59C2">
        <w:t>nachzuvollziehen</w:t>
      </w:r>
      <w:r>
        <w:t xml:space="preserve"> </w:t>
      </w:r>
      <w:r w:rsidR="000D59C2">
        <w:t>was die Applikation kann und von wem die einzelnen Funktionalitäten bedient werden können.</w:t>
      </w:r>
    </w:p>
    <w:p w14:paraId="4F7F3F59" w14:textId="77777777" w:rsidR="002477B0" w:rsidRDefault="002477B0">
      <w:r>
        <w:br w:type="page"/>
      </w:r>
    </w:p>
    <w:p w14:paraId="15A4803E" w14:textId="77777777" w:rsidR="002477B0" w:rsidRPr="008C63C7" w:rsidRDefault="002477B0" w:rsidP="002477B0">
      <w:pPr>
        <w:rPr>
          <w:noProof/>
          <w:lang w:val="en-GB" w:eastAsia="de-DE"/>
        </w:rPr>
      </w:pPr>
    </w:p>
    <w:tbl>
      <w:tblPr>
        <w:tblStyle w:val="Tabellenraster"/>
        <w:tblW w:w="0" w:type="auto"/>
        <w:tblLook w:val="04A0" w:firstRow="1" w:lastRow="0" w:firstColumn="1" w:lastColumn="0" w:noHBand="0" w:noVBand="1"/>
      </w:tblPr>
      <w:tblGrid>
        <w:gridCol w:w="2752"/>
        <w:gridCol w:w="6621"/>
      </w:tblGrid>
      <w:tr w:rsidR="002477B0" w:rsidRPr="008C63C7" w14:paraId="7DE32017" w14:textId="77777777" w:rsidTr="008A316B">
        <w:tc>
          <w:tcPr>
            <w:tcW w:w="2802" w:type="dxa"/>
          </w:tcPr>
          <w:p w14:paraId="62D882A5" w14:textId="77777777" w:rsidR="002477B0" w:rsidRPr="008C63C7" w:rsidRDefault="002477B0" w:rsidP="002477B0">
            <w:pPr>
              <w:rPr>
                <w:noProof/>
                <w:lang w:val="en-GB" w:eastAsia="de-DE"/>
              </w:rPr>
            </w:pPr>
            <w:r w:rsidRPr="008C63C7">
              <w:rPr>
                <w:noProof/>
                <w:lang w:val="en-GB" w:eastAsia="de-DE"/>
              </w:rPr>
              <w:t>Use Case</w:t>
            </w:r>
            <w:r>
              <w:rPr>
                <w:noProof/>
                <w:lang w:val="en-GB" w:eastAsia="de-DE"/>
              </w:rPr>
              <w:t xml:space="preserve"> #1</w:t>
            </w:r>
          </w:p>
        </w:tc>
        <w:tc>
          <w:tcPr>
            <w:tcW w:w="6804" w:type="dxa"/>
          </w:tcPr>
          <w:p w14:paraId="2718CFA8" w14:textId="77777777" w:rsidR="002477B0" w:rsidRPr="008C63C7" w:rsidRDefault="002477B0" w:rsidP="002477B0">
            <w:pPr>
              <w:rPr>
                <w:noProof/>
                <w:lang w:val="en-GB" w:eastAsia="de-DE"/>
              </w:rPr>
            </w:pPr>
            <w:r>
              <w:rPr>
                <w:noProof/>
                <w:lang w:val="en-GB" w:eastAsia="de-DE"/>
              </w:rPr>
              <w:t>Sign Up</w:t>
            </w:r>
          </w:p>
        </w:tc>
      </w:tr>
      <w:tr w:rsidR="002477B0" w:rsidRPr="008C63C7" w14:paraId="091A8EF3" w14:textId="77777777" w:rsidTr="008A316B">
        <w:tc>
          <w:tcPr>
            <w:tcW w:w="2802" w:type="dxa"/>
          </w:tcPr>
          <w:p w14:paraId="0D531E2D" w14:textId="77777777" w:rsidR="002477B0" w:rsidRPr="008C63C7" w:rsidRDefault="002477B0" w:rsidP="002477B0">
            <w:pPr>
              <w:rPr>
                <w:noProof/>
                <w:lang w:val="en-GB" w:eastAsia="de-DE"/>
              </w:rPr>
            </w:pPr>
            <w:r>
              <w:rPr>
                <w:noProof/>
                <w:lang w:val="en-GB" w:eastAsia="de-DE"/>
              </w:rPr>
              <w:t>Actors</w:t>
            </w:r>
          </w:p>
        </w:tc>
        <w:tc>
          <w:tcPr>
            <w:tcW w:w="6804" w:type="dxa"/>
          </w:tcPr>
          <w:p w14:paraId="48B955BA" w14:textId="77777777" w:rsidR="002477B0" w:rsidRDefault="002477B0" w:rsidP="002477B0">
            <w:pPr>
              <w:rPr>
                <w:noProof/>
                <w:lang w:val="en-GB" w:eastAsia="de-DE"/>
              </w:rPr>
            </w:pPr>
            <w:r>
              <w:rPr>
                <w:noProof/>
                <w:lang w:val="en-GB" w:eastAsia="de-DE"/>
              </w:rPr>
              <w:t>User</w:t>
            </w:r>
          </w:p>
        </w:tc>
      </w:tr>
      <w:tr w:rsidR="002477B0" w:rsidRPr="002477B0" w14:paraId="26ABE60A" w14:textId="77777777" w:rsidTr="008A316B">
        <w:tc>
          <w:tcPr>
            <w:tcW w:w="2802" w:type="dxa"/>
          </w:tcPr>
          <w:p w14:paraId="5AEAB39A" w14:textId="77777777" w:rsidR="002477B0" w:rsidRPr="008C63C7" w:rsidRDefault="002477B0" w:rsidP="002477B0">
            <w:pPr>
              <w:rPr>
                <w:noProof/>
                <w:lang w:val="en-GB" w:eastAsia="de-DE"/>
              </w:rPr>
            </w:pPr>
            <w:r>
              <w:rPr>
                <w:noProof/>
                <w:lang w:val="en-GB" w:eastAsia="de-DE"/>
              </w:rPr>
              <w:t>Pre-Condition</w:t>
            </w:r>
          </w:p>
        </w:tc>
        <w:tc>
          <w:tcPr>
            <w:tcW w:w="6804" w:type="dxa"/>
          </w:tcPr>
          <w:p w14:paraId="78F9050A" w14:textId="77777777" w:rsidR="002477B0" w:rsidRPr="008C63C7" w:rsidRDefault="002477B0" w:rsidP="002477B0">
            <w:pPr>
              <w:rPr>
                <w:noProof/>
                <w:lang w:val="en-GB" w:eastAsia="de-DE"/>
              </w:rPr>
            </w:pPr>
            <w:r>
              <w:rPr>
                <w:noProof/>
                <w:lang w:val="en-GB" w:eastAsia="de-DE"/>
              </w:rPr>
              <w:t>User without an account starts the application</w:t>
            </w:r>
          </w:p>
          <w:p w14:paraId="044358A2" w14:textId="77777777" w:rsidR="002477B0" w:rsidRPr="008C63C7" w:rsidRDefault="002477B0" w:rsidP="002477B0">
            <w:pPr>
              <w:rPr>
                <w:noProof/>
                <w:lang w:val="en-GB" w:eastAsia="de-DE"/>
              </w:rPr>
            </w:pPr>
          </w:p>
        </w:tc>
      </w:tr>
      <w:tr w:rsidR="002477B0" w:rsidRPr="008C63C7" w14:paraId="76AAF8C2" w14:textId="77777777" w:rsidTr="008A316B">
        <w:tc>
          <w:tcPr>
            <w:tcW w:w="2802" w:type="dxa"/>
          </w:tcPr>
          <w:p w14:paraId="2BA4E766" w14:textId="77777777" w:rsidR="002477B0" w:rsidRPr="008C63C7" w:rsidRDefault="002477B0" w:rsidP="002477B0">
            <w:pPr>
              <w:rPr>
                <w:noProof/>
                <w:lang w:val="en-GB" w:eastAsia="de-DE"/>
              </w:rPr>
            </w:pPr>
            <w:r>
              <w:rPr>
                <w:noProof/>
                <w:lang w:val="en-GB" w:eastAsia="de-DE"/>
              </w:rPr>
              <w:t>Description of Use Case in detail</w:t>
            </w:r>
          </w:p>
        </w:tc>
        <w:tc>
          <w:tcPr>
            <w:tcW w:w="6804" w:type="dxa"/>
          </w:tcPr>
          <w:p w14:paraId="704DFEC1" w14:textId="77777777" w:rsidR="002477B0" w:rsidRPr="008C63C7" w:rsidRDefault="002477B0" w:rsidP="002477B0">
            <w:pPr>
              <w:rPr>
                <w:noProof/>
                <w:lang w:val="en-GB" w:eastAsia="de-DE"/>
              </w:rPr>
            </w:pPr>
            <w:r>
              <w:rPr>
                <w:noProof/>
                <w:lang w:val="en-GB" w:eastAsia="de-DE"/>
              </w:rPr>
              <w:t>User makes an Account and gives in Data such as like name, credit card information ect. Credit card will be validatted.</w:t>
            </w:r>
          </w:p>
          <w:p w14:paraId="7B3335FC" w14:textId="77777777" w:rsidR="002477B0" w:rsidRPr="008C63C7" w:rsidRDefault="002477B0" w:rsidP="002477B0">
            <w:pPr>
              <w:rPr>
                <w:noProof/>
                <w:lang w:val="en-GB" w:eastAsia="de-DE"/>
              </w:rPr>
            </w:pPr>
          </w:p>
        </w:tc>
      </w:tr>
      <w:tr w:rsidR="002477B0" w:rsidRPr="002477B0" w14:paraId="15E88E81" w14:textId="77777777" w:rsidTr="008A316B">
        <w:tc>
          <w:tcPr>
            <w:tcW w:w="2802" w:type="dxa"/>
          </w:tcPr>
          <w:p w14:paraId="18162031" w14:textId="77777777" w:rsidR="002477B0" w:rsidRPr="008C63C7" w:rsidRDefault="002477B0" w:rsidP="002477B0">
            <w:pPr>
              <w:rPr>
                <w:noProof/>
                <w:lang w:val="en-GB" w:eastAsia="de-DE"/>
              </w:rPr>
            </w:pPr>
            <w:r>
              <w:rPr>
                <w:noProof/>
                <w:lang w:val="en-GB" w:eastAsia="de-DE"/>
              </w:rPr>
              <w:t>Post-Condition</w:t>
            </w:r>
          </w:p>
        </w:tc>
        <w:tc>
          <w:tcPr>
            <w:tcW w:w="6804" w:type="dxa"/>
          </w:tcPr>
          <w:p w14:paraId="23DDB911" w14:textId="77777777" w:rsidR="002477B0" w:rsidRPr="008C63C7" w:rsidRDefault="002477B0" w:rsidP="002477B0">
            <w:pPr>
              <w:rPr>
                <w:noProof/>
                <w:lang w:val="en-GB" w:eastAsia="de-DE"/>
              </w:rPr>
            </w:pPr>
            <w:r>
              <w:rPr>
                <w:noProof/>
                <w:lang w:val="en-GB" w:eastAsia="de-DE"/>
              </w:rPr>
              <w:t>User can chose between view Stocks and view Account</w:t>
            </w:r>
          </w:p>
          <w:p w14:paraId="0C117CAC" w14:textId="77777777" w:rsidR="002477B0" w:rsidRPr="008C63C7" w:rsidRDefault="002477B0" w:rsidP="002477B0">
            <w:pPr>
              <w:rPr>
                <w:noProof/>
                <w:lang w:val="en-GB" w:eastAsia="de-DE"/>
              </w:rPr>
            </w:pPr>
          </w:p>
        </w:tc>
      </w:tr>
      <w:tr w:rsidR="002477B0" w:rsidRPr="002477B0" w14:paraId="2C6B8EE1" w14:textId="77777777" w:rsidTr="008A316B">
        <w:tc>
          <w:tcPr>
            <w:tcW w:w="2802" w:type="dxa"/>
          </w:tcPr>
          <w:p w14:paraId="15AFB14C" w14:textId="77777777" w:rsidR="002477B0" w:rsidRPr="008C63C7" w:rsidRDefault="002477B0" w:rsidP="002477B0">
            <w:pPr>
              <w:rPr>
                <w:noProof/>
                <w:lang w:val="en-GB" w:eastAsia="de-DE"/>
              </w:rPr>
            </w:pPr>
          </w:p>
          <w:p w14:paraId="10318090" w14:textId="77777777" w:rsidR="002477B0" w:rsidRPr="008C63C7" w:rsidRDefault="002477B0" w:rsidP="002477B0">
            <w:pPr>
              <w:rPr>
                <w:noProof/>
                <w:lang w:val="en-GB" w:eastAsia="de-DE"/>
              </w:rPr>
            </w:pPr>
            <w:r>
              <w:rPr>
                <w:noProof/>
                <w:lang w:val="en-GB" w:eastAsia="de-DE"/>
              </w:rPr>
              <w:t>Exceptions (what can go wrong, how will the system respond?)</w:t>
            </w:r>
          </w:p>
        </w:tc>
        <w:tc>
          <w:tcPr>
            <w:tcW w:w="6804" w:type="dxa"/>
          </w:tcPr>
          <w:p w14:paraId="561DC085" w14:textId="77777777" w:rsidR="002477B0" w:rsidRPr="008C63C7" w:rsidRDefault="002477B0" w:rsidP="002477B0">
            <w:pPr>
              <w:rPr>
                <w:noProof/>
                <w:lang w:val="en-GB" w:eastAsia="de-DE"/>
              </w:rPr>
            </w:pPr>
          </w:p>
          <w:p w14:paraId="4E6F8E99" w14:textId="77777777" w:rsidR="002477B0" w:rsidRPr="008C63C7" w:rsidRDefault="002477B0" w:rsidP="002477B0">
            <w:pPr>
              <w:rPr>
                <w:noProof/>
                <w:lang w:val="en-GB" w:eastAsia="de-DE"/>
              </w:rPr>
            </w:pPr>
            <w:r>
              <w:rPr>
                <w:noProof/>
                <w:lang w:val="en-GB" w:eastAsia="de-DE"/>
              </w:rPr>
              <w:t>CreditCard may not be valid, this will be handled in another class.</w:t>
            </w:r>
          </w:p>
          <w:p w14:paraId="28BE6D15" w14:textId="77777777" w:rsidR="002477B0" w:rsidRPr="008C63C7" w:rsidRDefault="002477B0" w:rsidP="002477B0">
            <w:pPr>
              <w:rPr>
                <w:noProof/>
                <w:lang w:val="en-GB" w:eastAsia="de-DE"/>
              </w:rPr>
            </w:pPr>
          </w:p>
        </w:tc>
      </w:tr>
    </w:tbl>
    <w:p w14:paraId="355515D2" w14:textId="77777777" w:rsidR="002477B0" w:rsidRDefault="002477B0" w:rsidP="002477B0">
      <w:pPr>
        <w:rPr>
          <w:noProof/>
          <w:lang w:val="en-GB" w:eastAsia="de-DE"/>
        </w:rPr>
      </w:pPr>
    </w:p>
    <w:tbl>
      <w:tblPr>
        <w:tblStyle w:val="Tabellenraster"/>
        <w:tblW w:w="0" w:type="auto"/>
        <w:tblLook w:val="04A0" w:firstRow="1" w:lastRow="0" w:firstColumn="1" w:lastColumn="0" w:noHBand="0" w:noVBand="1"/>
      </w:tblPr>
      <w:tblGrid>
        <w:gridCol w:w="2753"/>
        <w:gridCol w:w="6620"/>
      </w:tblGrid>
      <w:tr w:rsidR="002477B0" w:rsidRPr="008C63C7" w14:paraId="6918616F" w14:textId="77777777" w:rsidTr="008A316B">
        <w:tc>
          <w:tcPr>
            <w:tcW w:w="2802" w:type="dxa"/>
          </w:tcPr>
          <w:p w14:paraId="1C32E917" w14:textId="77777777" w:rsidR="002477B0" w:rsidRPr="008C63C7" w:rsidRDefault="002477B0" w:rsidP="002477B0">
            <w:pPr>
              <w:rPr>
                <w:noProof/>
                <w:lang w:val="en-GB" w:eastAsia="de-DE"/>
              </w:rPr>
            </w:pPr>
            <w:r w:rsidRPr="008C63C7">
              <w:rPr>
                <w:noProof/>
                <w:lang w:val="en-GB" w:eastAsia="de-DE"/>
              </w:rPr>
              <w:t>Use Case</w:t>
            </w:r>
            <w:r>
              <w:rPr>
                <w:noProof/>
                <w:lang w:val="en-GB" w:eastAsia="de-DE"/>
              </w:rPr>
              <w:t xml:space="preserve"> #2</w:t>
            </w:r>
          </w:p>
        </w:tc>
        <w:tc>
          <w:tcPr>
            <w:tcW w:w="6804" w:type="dxa"/>
          </w:tcPr>
          <w:p w14:paraId="6824DBFD" w14:textId="77777777" w:rsidR="002477B0" w:rsidRPr="008C63C7" w:rsidRDefault="002477B0" w:rsidP="002477B0">
            <w:pPr>
              <w:rPr>
                <w:noProof/>
                <w:lang w:val="en-GB" w:eastAsia="de-DE"/>
              </w:rPr>
            </w:pPr>
            <w:r>
              <w:rPr>
                <w:noProof/>
                <w:lang w:val="en-GB" w:eastAsia="de-DE"/>
              </w:rPr>
              <w:t>Log in</w:t>
            </w:r>
          </w:p>
        </w:tc>
      </w:tr>
      <w:tr w:rsidR="002477B0" w:rsidRPr="008C63C7" w14:paraId="1EFA4118" w14:textId="77777777" w:rsidTr="008A316B">
        <w:tc>
          <w:tcPr>
            <w:tcW w:w="2802" w:type="dxa"/>
          </w:tcPr>
          <w:p w14:paraId="675EC812" w14:textId="77777777" w:rsidR="002477B0" w:rsidRPr="008C63C7" w:rsidRDefault="002477B0" w:rsidP="002477B0">
            <w:pPr>
              <w:rPr>
                <w:noProof/>
                <w:lang w:val="en-GB" w:eastAsia="de-DE"/>
              </w:rPr>
            </w:pPr>
            <w:r>
              <w:rPr>
                <w:noProof/>
                <w:lang w:val="en-GB" w:eastAsia="de-DE"/>
              </w:rPr>
              <w:t>Actors</w:t>
            </w:r>
          </w:p>
        </w:tc>
        <w:tc>
          <w:tcPr>
            <w:tcW w:w="6804" w:type="dxa"/>
          </w:tcPr>
          <w:p w14:paraId="3A2E5832" w14:textId="77777777" w:rsidR="002477B0" w:rsidRDefault="002477B0" w:rsidP="002477B0">
            <w:pPr>
              <w:rPr>
                <w:noProof/>
                <w:lang w:val="en-GB" w:eastAsia="de-DE"/>
              </w:rPr>
            </w:pPr>
            <w:r>
              <w:rPr>
                <w:noProof/>
                <w:lang w:val="en-GB" w:eastAsia="de-DE"/>
              </w:rPr>
              <w:t>User</w:t>
            </w:r>
          </w:p>
        </w:tc>
      </w:tr>
      <w:tr w:rsidR="002477B0" w:rsidRPr="002477B0" w14:paraId="1278A7B3" w14:textId="77777777" w:rsidTr="008A316B">
        <w:tc>
          <w:tcPr>
            <w:tcW w:w="2802" w:type="dxa"/>
          </w:tcPr>
          <w:p w14:paraId="01A001C6" w14:textId="77777777" w:rsidR="002477B0" w:rsidRPr="008C63C7" w:rsidRDefault="002477B0" w:rsidP="002477B0">
            <w:pPr>
              <w:rPr>
                <w:noProof/>
                <w:lang w:val="en-GB" w:eastAsia="de-DE"/>
              </w:rPr>
            </w:pPr>
            <w:r>
              <w:rPr>
                <w:noProof/>
                <w:lang w:val="en-GB" w:eastAsia="de-DE"/>
              </w:rPr>
              <w:t>Pre-Condition</w:t>
            </w:r>
          </w:p>
        </w:tc>
        <w:tc>
          <w:tcPr>
            <w:tcW w:w="6804" w:type="dxa"/>
          </w:tcPr>
          <w:p w14:paraId="7270CA6A" w14:textId="77777777" w:rsidR="002477B0" w:rsidRPr="008C63C7" w:rsidRDefault="002477B0" w:rsidP="002477B0">
            <w:pPr>
              <w:rPr>
                <w:noProof/>
                <w:lang w:val="en-GB" w:eastAsia="de-DE"/>
              </w:rPr>
            </w:pPr>
            <w:r>
              <w:rPr>
                <w:noProof/>
                <w:lang w:val="en-GB" w:eastAsia="de-DE"/>
              </w:rPr>
              <w:t>User with an account starts the application</w:t>
            </w:r>
          </w:p>
          <w:p w14:paraId="6C123B45" w14:textId="77777777" w:rsidR="002477B0" w:rsidRPr="008C63C7" w:rsidRDefault="002477B0" w:rsidP="002477B0">
            <w:pPr>
              <w:rPr>
                <w:noProof/>
                <w:lang w:val="en-GB" w:eastAsia="de-DE"/>
              </w:rPr>
            </w:pPr>
          </w:p>
        </w:tc>
      </w:tr>
      <w:tr w:rsidR="002477B0" w:rsidRPr="002477B0" w14:paraId="22C901AF" w14:textId="77777777" w:rsidTr="008A316B">
        <w:tc>
          <w:tcPr>
            <w:tcW w:w="2802" w:type="dxa"/>
          </w:tcPr>
          <w:p w14:paraId="39C64B94" w14:textId="77777777" w:rsidR="002477B0" w:rsidRPr="008C63C7" w:rsidRDefault="002477B0" w:rsidP="002477B0">
            <w:pPr>
              <w:rPr>
                <w:noProof/>
                <w:lang w:val="en-GB" w:eastAsia="de-DE"/>
              </w:rPr>
            </w:pPr>
            <w:r>
              <w:rPr>
                <w:noProof/>
                <w:lang w:val="en-GB" w:eastAsia="de-DE"/>
              </w:rPr>
              <w:t>Description of Use Case in detail</w:t>
            </w:r>
          </w:p>
        </w:tc>
        <w:tc>
          <w:tcPr>
            <w:tcW w:w="6804" w:type="dxa"/>
          </w:tcPr>
          <w:p w14:paraId="074E4689" w14:textId="77777777" w:rsidR="002477B0" w:rsidRPr="008C63C7" w:rsidRDefault="002477B0" w:rsidP="002477B0">
            <w:pPr>
              <w:rPr>
                <w:noProof/>
                <w:lang w:val="en-GB" w:eastAsia="de-DE"/>
              </w:rPr>
            </w:pPr>
            <w:r>
              <w:rPr>
                <w:noProof/>
                <w:lang w:val="en-GB" w:eastAsia="de-DE"/>
              </w:rPr>
              <w:t>User logs in by username and password.</w:t>
            </w:r>
          </w:p>
          <w:p w14:paraId="60F49A1C" w14:textId="77777777" w:rsidR="002477B0" w:rsidRPr="008C63C7" w:rsidRDefault="002477B0" w:rsidP="002477B0">
            <w:pPr>
              <w:rPr>
                <w:noProof/>
                <w:lang w:val="en-GB" w:eastAsia="de-DE"/>
              </w:rPr>
            </w:pPr>
          </w:p>
        </w:tc>
      </w:tr>
      <w:tr w:rsidR="002477B0" w:rsidRPr="002477B0" w14:paraId="33481D3B" w14:textId="77777777" w:rsidTr="008A316B">
        <w:tc>
          <w:tcPr>
            <w:tcW w:w="2802" w:type="dxa"/>
          </w:tcPr>
          <w:p w14:paraId="1452646D" w14:textId="77777777" w:rsidR="002477B0" w:rsidRPr="008C63C7" w:rsidRDefault="002477B0" w:rsidP="002477B0">
            <w:pPr>
              <w:rPr>
                <w:noProof/>
                <w:lang w:val="en-GB" w:eastAsia="de-DE"/>
              </w:rPr>
            </w:pPr>
            <w:r>
              <w:rPr>
                <w:noProof/>
                <w:lang w:val="en-GB" w:eastAsia="de-DE"/>
              </w:rPr>
              <w:t>Post-Condition</w:t>
            </w:r>
          </w:p>
        </w:tc>
        <w:tc>
          <w:tcPr>
            <w:tcW w:w="6804" w:type="dxa"/>
          </w:tcPr>
          <w:p w14:paraId="37E378DF" w14:textId="77777777" w:rsidR="002477B0" w:rsidRPr="008C63C7" w:rsidRDefault="002477B0" w:rsidP="002477B0">
            <w:pPr>
              <w:rPr>
                <w:noProof/>
                <w:lang w:val="en-GB" w:eastAsia="de-DE"/>
              </w:rPr>
            </w:pPr>
            <w:r>
              <w:rPr>
                <w:noProof/>
                <w:lang w:val="en-GB" w:eastAsia="de-DE"/>
              </w:rPr>
              <w:t>User can chose between view Stocks and view Account</w:t>
            </w:r>
          </w:p>
          <w:p w14:paraId="2CA0E399" w14:textId="77777777" w:rsidR="002477B0" w:rsidRPr="008C63C7" w:rsidRDefault="002477B0" w:rsidP="002477B0">
            <w:pPr>
              <w:rPr>
                <w:noProof/>
                <w:lang w:val="en-GB" w:eastAsia="de-DE"/>
              </w:rPr>
            </w:pPr>
          </w:p>
        </w:tc>
      </w:tr>
      <w:tr w:rsidR="002477B0" w:rsidRPr="002477B0" w14:paraId="6864FCC5" w14:textId="77777777" w:rsidTr="008A316B">
        <w:tc>
          <w:tcPr>
            <w:tcW w:w="2802" w:type="dxa"/>
          </w:tcPr>
          <w:p w14:paraId="70962032" w14:textId="77777777" w:rsidR="002477B0" w:rsidRPr="008C63C7" w:rsidRDefault="002477B0" w:rsidP="002477B0">
            <w:pPr>
              <w:rPr>
                <w:noProof/>
                <w:lang w:val="en-GB" w:eastAsia="de-DE"/>
              </w:rPr>
            </w:pPr>
          </w:p>
          <w:p w14:paraId="4A5E0E1B" w14:textId="77777777" w:rsidR="002477B0" w:rsidRPr="008C63C7" w:rsidRDefault="002477B0" w:rsidP="002477B0">
            <w:pPr>
              <w:rPr>
                <w:noProof/>
                <w:lang w:val="en-GB" w:eastAsia="de-DE"/>
              </w:rPr>
            </w:pPr>
            <w:r>
              <w:rPr>
                <w:noProof/>
                <w:lang w:val="en-GB" w:eastAsia="de-DE"/>
              </w:rPr>
              <w:t>Exceptions (what can go wrong, how will the system respond?)</w:t>
            </w:r>
          </w:p>
        </w:tc>
        <w:tc>
          <w:tcPr>
            <w:tcW w:w="6804" w:type="dxa"/>
          </w:tcPr>
          <w:p w14:paraId="15500A09" w14:textId="77777777" w:rsidR="002477B0" w:rsidRPr="008C63C7" w:rsidRDefault="002477B0" w:rsidP="002477B0">
            <w:pPr>
              <w:rPr>
                <w:noProof/>
                <w:lang w:val="en-GB" w:eastAsia="de-DE"/>
              </w:rPr>
            </w:pPr>
          </w:p>
          <w:p w14:paraId="3A9DC826" w14:textId="77777777" w:rsidR="002477B0" w:rsidRPr="008C63C7" w:rsidRDefault="002477B0" w:rsidP="002477B0">
            <w:pPr>
              <w:rPr>
                <w:noProof/>
                <w:lang w:val="en-GB" w:eastAsia="de-DE"/>
              </w:rPr>
            </w:pPr>
            <w:r>
              <w:rPr>
                <w:noProof/>
                <w:lang w:val="en-GB" w:eastAsia="de-DE"/>
              </w:rPr>
              <w:t>Password may be wrong, user will be notified.</w:t>
            </w:r>
          </w:p>
          <w:p w14:paraId="52141B37" w14:textId="77777777" w:rsidR="002477B0" w:rsidRPr="008C63C7" w:rsidRDefault="002477B0" w:rsidP="002477B0">
            <w:pPr>
              <w:rPr>
                <w:noProof/>
                <w:lang w:val="en-GB" w:eastAsia="de-DE"/>
              </w:rPr>
            </w:pPr>
          </w:p>
        </w:tc>
      </w:tr>
    </w:tbl>
    <w:p w14:paraId="05421213" w14:textId="77777777" w:rsidR="002477B0" w:rsidRPr="002477B0" w:rsidRDefault="002477B0" w:rsidP="002477B0">
      <w:pPr>
        <w:rPr>
          <w:noProof/>
          <w:lang w:val="en-GB" w:eastAsia="de-DE"/>
        </w:rPr>
      </w:pPr>
    </w:p>
    <w:tbl>
      <w:tblPr>
        <w:tblStyle w:val="Tabellenraster"/>
        <w:tblW w:w="0" w:type="auto"/>
        <w:tblLook w:val="04A0" w:firstRow="1" w:lastRow="0" w:firstColumn="1" w:lastColumn="0" w:noHBand="0" w:noVBand="1"/>
      </w:tblPr>
      <w:tblGrid>
        <w:gridCol w:w="2754"/>
        <w:gridCol w:w="6619"/>
      </w:tblGrid>
      <w:tr w:rsidR="002477B0" w:rsidRPr="008C63C7" w14:paraId="7CE9BD41" w14:textId="77777777" w:rsidTr="008A316B">
        <w:tc>
          <w:tcPr>
            <w:tcW w:w="2802" w:type="dxa"/>
          </w:tcPr>
          <w:p w14:paraId="52BC03B8" w14:textId="77777777" w:rsidR="002477B0" w:rsidRPr="008C63C7" w:rsidRDefault="002477B0" w:rsidP="002477B0">
            <w:pPr>
              <w:rPr>
                <w:noProof/>
                <w:lang w:val="en-GB" w:eastAsia="de-DE"/>
              </w:rPr>
            </w:pPr>
            <w:r w:rsidRPr="008C63C7">
              <w:rPr>
                <w:noProof/>
                <w:lang w:val="en-GB" w:eastAsia="de-DE"/>
              </w:rPr>
              <w:t>Use Case</w:t>
            </w:r>
            <w:r>
              <w:rPr>
                <w:noProof/>
                <w:lang w:val="en-GB" w:eastAsia="de-DE"/>
              </w:rPr>
              <w:t xml:space="preserve"> #3</w:t>
            </w:r>
          </w:p>
        </w:tc>
        <w:tc>
          <w:tcPr>
            <w:tcW w:w="6804" w:type="dxa"/>
          </w:tcPr>
          <w:p w14:paraId="11E7991E" w14:textId="77777777" w:rsidR="002477B0" w:rsidRPr="008C63C7" w:rsidRDefault="002477B0" w:rsidP="002477B0">
            <w:pPr>
              <w:rPr>
                <w:noProof/>
                <w:lang w:val="en-GB" w:eastAsia="de-DE"/>
              </w:rPr>
            </w:pPr>
            <w:r>
              <w:rPr>
                <w:noProof/>
                <w:lang w:val="en-GB" w:eastAsia="de-DE"/>
              </w:rPr>
              <w:t>View Stock data</w:t>
            </w:r>
          </w:p>
        </w:tc>
      </w:tr>
      <w:tr w:rsidR="002477B0" w:rsidRPr="008C63C7" w14:paraId="0165B4FA" w14:textId="77777777" w:rsidTr="008A316B">
        <w:tc>
          <w:tcPr>
            <w:tcW w:w="2802" w:type="dxa"/>
          </w:tcPr>
          <w:p w14:paraId="2E0E7102" w14:textId="77777777" w:rsidR="002477B0" w:rsidRPr="008C63C7" w:rsidRDefault="002477B0" w:rsidP="002477B0">
            <w:pPr>
              <w:rPr>
                <w:noProof/>
                <w:lang w:val="en-GB" w:eastAsia="de-DE"/>
              </w:rPr>
            </w:pPr>
            <w:r>
              <w:rPr>
                <w:noProof/>
                <w:lang w:val="en-GB" w:eastAsia="de-DE"/>
              </w:rPr>
              <w:t>Actors</w:t>
            </w:r>
          </w:p>
        </w:tc>
        <w:tc>
          <w:tcPr>
            <w:tcW w:w="6804" w:type="dxa"/>
          </w:tcPr>
          <w:p w14:paraId="7B122015" w14:textId="77777777" w:rsidR="002477B0" w:rsidRDefault="002477B0" w:rsidP="002477B0">
            <w:pPr>
              <w:rPr>
                <w:noProof/>
                <w:lang w:val="en-GB" w:eastAsia="de-DE"/>
              </w:rPr>
            </w:pPr>
            <w:r>
              <w:rPr>
                <w:noProof/>
                <w:lang w:val="en-GB" w:eastAsia="de-DE"/>
              </w:rPr>
              <w:t>User</w:t>
            </w:r>
          </w:p>
        </w:tc>
      </w:tr>
      <w:tr w:rsidR="002477B0" w:rsidRPr="008C63C7" w14:paraId="0916A731" w14:textId="77777777" w:rsidTr="008A316B">
        <w:tc>
          <w:tcPr>
            <w:tcW w:w="2802" w:type="dxa"/>
          </w:tcPr>
          <w:p w14:paraId="35DC8B4D" w14:textId="77777777" w:rsidR="002477B0" w:rsidRPr="008C63C7" w:rsidRDefault="002477B0" w:rsidP="002477B0">
            <w:pPr>
              <w:rPr>
                <w:noProof/>
                <w:lang w:val="en-GB" w:eastAsia="de-DE"/>
              </w:rPr>
            </w:pPr>
            <w:r>
              <w:rPr>
                <w:noProof/>
                <w:lang w:val="en-GB" w:eastAsia="de-DE"/>
              </w:rPr>
              <w:t>Pre-Condition</w:t>
            </w:r>
          </w:p>
        </w:tc>
        <w:tc>
          <w:tcPr>
            <w:tcW w:w="6804" w:type="dxa"/>
          </w:tcPr>
          <w:p w14:paraId="68D8D074" w14:textId="77777777" w:rsidR="002477B0" w:rsidRPr="008C63C7" w:rsidRDefault="002477B0" w:rsidP="002477B0">
            <w:pPr>
              <w:rPr>
                <w:noProof/>
                <w:lang w:val="en-GB" w:eastAsia="de-DE"/>
              </w:rPr>
            </w:pPr>
            <w:r>
              <w:rPr>
                <w:noProof/>
                <w:lang w:val="en-GB" w:eastAsia="de-DE"/>
              </w:rPr>
              <w:t>User is logged in</w:t>
            </w:r>
          </w:p>
          <w:p w14:paraId="60C1E262" w14:textId="77777777" w:rsidR="002477B0" w:rsidRPr="008C63C7" w:rsidRDefault="002477B0" w:rsidP="002477B0">
            <w:pPr>
              <w:rPr>
                <w:noProof/>
                <w:lang w:val="en-GB" w:eastAsia="de-DE"/>
              </w:rPr>
            </w:pPr>
          </w:p>
        </w:tc>
      </w:tr>
      <w:tr w:rsidR="002477B0" w:rsidRPr="002477B0" w14:paraId="319C4567" w14:textId="77777777" w:rsidTr="008A316B">
        <w:tc>
          <w:tcPr>
            <w:tcW w:w="2802" w:type="dxa"/>
          </w:tcPr>
          <w:p w14:paraId="4518B142" w14:textId="77777777" w:rsidR="002477B0" w:rsidRPr="008C63C7" w:rsidRDefault="002477B0" w:rsidP="002477B0">
            <w:pPr>
              <w:rPr>
                <w:noProof/>
                <w:lang w:val="en-GB" w:eastAsia="de-DE"/>
              </w:rPr>
            </w:pPr>
            <w:r>
              <w:rPr>
                <w:noProof/>
                <w:lang w:val="en-GB" w:eastAsia="de-DE"/>
              </w:rPr>
              <w:t>Description of Use Case in detail</w:t>
            </w:r>
          </w:p>
        </w:tc>
        <w:tc>
          <w:tcPr>
            <w:tcW w:w="6804" w:type="dxa"/>
          </w:tcPr>
          <w:p w14:paraId="5F54FC21" w14:textId="77777777" w:rsidR="002477B0" w:rsidRPr="008C63C7" w:rsidRDefault="002477B0" w:rsidP="002477B0">
            <w:pPr>
              <w:rPr>
                <w:noProof/>
                <w:lang w:val="en-GB" w:eastAsia="de-DE"/>
              </w:rPr>
            </w:pPr>
            <w:r>
              <w:rPr>
                <w:noProof/>
                <w:lang w:val="en-GB" w:eastAsia="de-DE"/>
              </w:rPr>
              <w:t>User makes can see the stocks and their prices</w:t>
            </w:r>
          </w:p>
          <w:p w14:paraId="5A595EF2" w14:textId="77777777" w:rsidR="002477B0" w:rsidRPr="008C63C7" w:rsidRDefault="002477B0" w:rsidP="002477B0">
            <w:pPr>
              <w:rPr>
                <w:noProof/>
                <w:lang w:val="en-GB" w:eastAsia="de-DE"/>
              </w:rPr>
            </w:pPr>
          </w:p>
        </w:tc>
      </w:tr>
      <w:tr w:rsidR="002477B0" w:rsidRPr="008C63C7" w14:paraId="029CC889" w14:textId="77777777" w:rsidTr="008A316B">
        <w:tc>
          <w:tcPr>
            <w:tcW w:w="2802" w:type="dxa"/>
          </w:tcPr>
          <w:p w14:paraId="531F51F0" w14:textId="77777777" w:rsidR="002477B0" w:rsidRPr="008C63C7" w:rsidRDefault="002477B0" w:rsidP="002477B0">
            <w:pPr>
              <w:rPr>
                <w:noProof/>
                <w:lang w:val="en-GB" w:eastAsia="de-DE"/>
              </w:rPr>
            </w:pPr>
            <w:r>
              <w:rPr>
                <w:noProof/>
                <w:lang w:val="en-GB" w:eastAsia="de-DE"/>
              </w:rPr>
              <w:t>Post-Condition</w:t>
            </w:r>
          </w:p>
        </w:tc>
        <w:tc>
          <w:tcPr>
            <w:tcW w:w="6804" w:type="dxa"/>
          </w:tcPr>
          <w:p w14:paraId="73975600" w14:textId="77777777" w:rsidR="002477B0" w:rsidRPr="008C63C7" w:rsidRDefault="002477B0" w:rsidP="002477B0">
            <w:pPr>
              <w:rPr>
                <w:noProof/>
                <w:lang w:val="en-GB" w:eastAsia="de-DE"/>
              </w:rPr>
            </w:pPr>
            <w:r>
              <w:rPr>
                <w:noProof/>
                <w:lang w:val="en-GB" w:eastAsia="de-DE"/>
              </w:rPr>
              <w:t>None</w:t>
            </w:r>
          </w:p>
          <w:p w14:paraId="0FCB3AD5" w14:textId="77777777" w:rsidR="002477B0" w:rsidRPr="008C63C7" w:rsidRDefault="002477B0" w:rsidP="002477B0">
            <w:pPr>
              <w:rPr>
                <w:noProof/>
                <w:lang w:val="en-GB" w:eastAsia="de-DE"/>
              </w:rPr>
            </w:pPr>
          </w:p>
        </w:tc>
      </w:tr>
      <w:tr w:rsidR="002477B0" w:rsidRPr="002477B0" w14:paraId="04BA9CB2" w14:textId="77777777" w:rsidTr="008A316B">
        <w:tc>
          <w:tcPr>
            <w:tcW w:w="2802" w:type="dxa"/>
          </w:tcPr>
          <w:p w14:paraId="53C5EA5D" w14:textId="77777777" w:rsidR="002477B0" w:rsidRPr="008C63C7" w:rsidRDefault="002477B0" w:rsidP="002477B0">
            <w:pPr>
              <w:rPr>
                <w:noProof/>
                <w:lang w:val="en-GB" w:eastAsia="de-DE"/>
              </w:rPr>
            </w:pPr>
          </w:p>
          <w:p w14:paraId="6ABCCD46" w14:textId="77777777" w:rsidR="002477B0" w:rsidRPr="008C63C7" w:rsidRDefault="002477B0" w:rsidP="002477B0">
            <w:pPr>
              <w:rPr>
                <w:noProof/>
                <w:lang w:val="en-GB" w:eastAsia="de-DE"/>
              </w:rPr>
            </w:pPr>
            <w:r>
              <w:rPr>
                <w:noProof/>
                <w:lang w:val="en-GB" w:eastAsia="de-DE"/>
              </w:rPr>
              <w:t>Exceptions (what can go wrong, how will the system respond?)</w:t>
            </w:r>
          </w:p>
        </w:tc>
        <w:tc>
          <w:tcPr>
            <w:tcW w:w="6804" w:type="dxa"/>
          </w:tcPr>
          <w:p w14:paraId="681BDEF4" w14:textId="77777777" w:rsidR="002477B0" w:rsidRPr="008C63C7" w:rsidRDefault="002477B0" w:rsidP="002477B0">
            <w:pPr>
              <w:rPr>
                <w:noProof/>
                <w:lang w:val="en-GB" w:eastAsia="de-DE"/>
              </w:rPr>
            </w:pPr>
          </w:p>
          <w:p w14:paraId="10451F65" w14:textId="77777777" w:rsidR="002477B0" w:rsidRPr="008C63C7" w:rsidRDefault="002477B0" w:rsidP="002477B0">
            <w:pPr>
              <w:rPr>
                <w:noProof/>
                <w:lang w:val="en-GB" w:eastAsia="de-DE"/>
              </w:rPr>
            </w:pPr>
            <w:r>
              <w:rPr>
                <w:noProof/>
                <w:lang w:val="en-GB" w:eastAsia="de-DE"/>
              </w:rPr>
              <w:t>Service could not provide data, User wouldn’t see any data</w:t>
            </w:r>
          </w:p>
          <w:p w14:paraId="46D2169F" w14:textId="77777777" w:rsidR="002477B0" w:rsidRPr="008C63C7" w:rsidRDefault="002477B0" w:rsidP="002477B0">
            <w:pPr>
              <w:rPr>
                <w:noProof/>
                <w:lang w:val="en-GB" w:eastAsia="de-DE"/>
              </w:rPr>
            </w:pPr>
          </w:p>
        </w:tc>
      </w:tr>
    </w:tbl>
    <w:p w14:paraId="0619FE5B" w14:textId="77777777" w:rsidR="002477B0" w:rsidRPr="002477B0" w:rsidRDefault="002477B0" w:rsidP="002477B0">
      <w:pPr>
        <w:rPr>
          <w:noProof/>
          <w:lang w:val="en-GB" w:eastAsia="de-DE"/>
        </w:rPr>
      </w:pPr>
    </w:p>
    <w:p w14:paraId="2E3FAA8C" w14:textId="77777777" w:rsidR="002477B0" w:rsidRPr="002477B0" w:rsidRDefault="002477B0" w:rsidP="002477B0">
      <w:pPr>
        <w:rPr>
          <w:noProof/>
          <w:lang w:val="en-GB" w:eastAsia="de-DE"/>
        </w:rPr>
      </w:pPr>
      <w:r w:rsidRPr="002477B0">
        <w:rPr>
          <w:noProof/>
          <w:lang w:val="en-GB" w:eastAsia="de-DE"/>
        </w:rPr>
        <w:br w:type="page"/>
      </w:r>
    </w:p>
    <w:tbl>
      <w:tblPr>
        <w:tblStyle w:val="Tabellenraster"/>
        <w:tblW w:w="0" w:type="auto"/>
        <w:tblLook w:val="04A0" w:firstRow="1" w:lastRow="0" w:firstColumn="1" w:lastColumn="0" w:noHBand="0" w:noVBand="1"/>
      </w:tblPr>
      <w:tblGrid>
        <w:gridCol w:w="2752"/>
        <w:gridCol w:w="6621"/>
      </w:tblGrid>
      <w:tr w:rsidR="002477B0" w:rsidRPr="008C63C7" w14:paraId="495FE831" w14:textId="77777777" w:rsidTr="008A316B">
        <w:tc>
          <w:tcPr>
            <w:tcW w:w="2802" w:type="dxa"/>
          </w:tcPr>
          <w:p w14:paraId="5B7E8D42" w14:textId="77777777" w:rsidR="002477B0" w:rsidRPr="008C63C7" w:rsidRDefault="002477B0" w:rsidP="002477B0">
            <w:pPr>
              <w:rPr>
                <w:noProof/>
                <w:lang w:val="en-GB" w:eastAsia="de-DE"/>
              </w:rPr>
            </w:pPr>
            <w:r w:rsidRPr="008C63C7">
              <w:rPr>
                <w:noProof/>
                <w:lang w:val="en-GB" w:eastAsia="de-DE"/>
              </w:rPr>
              <w:lastRenderedPageBreak/>
              <w:t>Use Case</w:t>
            </w:r>
            <w:r>
              <w:rPr>
                <w:noProof/>
                <w:lang w:val="en-GB" w:eastAsia="de-DE"/>
              </w:rPr>
              <w:t xml:space="preserve"> #4</w:t>
            </w:r>
          </w:p>
        </w:tc>
        <w:tc>
          <w:tcPr>
            <w:tcW w:w="6804" w:type="dxa"/>
          </w:tcPr>
          <w:p w14:paraId="20FDF2FF" w14:textId="77777777" w:rsidR="002477B0" w:rsidRPr="008C63C7" w:rsidRDefault="002477B0" w:rsidP="002477B0">
            <w:pPr>
              <w:rPr>
                <w:noProof/>
                <w:lang w:val="en-GB" w:eastAsia="de-DE"/>
              </w:rPr>
            </w:pPr>
            <w:r>
              <w:rPr>
                <w:noProof/>
                <w:lang w:val="en-GB" w:eastAsia="de-DE"/>
              </w:rPr>
              <w:t>Provide Stock data</w:t>
            </w:r>
          </w:p>
        </w:tc>
      </w:tr>
      <w:tr w:rsidR="002477B0" w:rsidRPr="008C63C7" w14:paraId="468DFE95" w14:textId="77777777" w:rsidTr="008A316B">
        <w:tc>
          <w:tcPr>
            <w:tcW w:w="2802" w:type="dxa"/>
          </w:tcPr>
          <w:p w14:paraId="7F5B8B8B" w14:textId="77777777" w:rsidR="002477B0" w:rsidRPr="008C63C7" w:rsidRDefault="002477B0" w:rsidP="002477B0">
            <w:pPr>
              <w:rPr>
                <w:noProof/>
                <w:lang w:val="en-GB" w:eastAsia="de-DE"/>
              </w:rPr>
            </w:pPr>
            <w:r>
              <w:rPr>
                <w:noProof/>
                <w:lang w:val="en-GB" w:eastAsia="de-DE"/>
              </w:rPr>
              <w:t>Actors</w:t>
            </w:r>
          </w:p>
        </w:tc>
        <w:tc>
          <w:tcPr>
            <w:tcW w:w="6804" w:type="dxa"/>
          </w:tcPr>
          <w:p w14:paraId="76055B57" w14:textId="77777777" w:rsidR="002477B0" w:rsidRDefault="002477B0" w:rsidP="002477B0">
            <w:pPr>
              <w:rPr>
                <w:noProof/>
                <w:lang w:val="en-GB" w:eastAsia="de-DE"/>
              </w:rPr>
            </w:pPr>
            <w:r>
              <w:rPr>
                <w:noProof/>
                <w:lang w:val="en-GB" w:eastAsia="de-DE"/>
              </w:rPr>
              <w:t>Service</w:t>
            </w:r>
          </w:p>
        </w:tc>
      </w:tr>
      <w:tr w:rsidR="002477B0" w:rsidRPr="008C63C7" w14:paraId="4317B5D3" w14:textId="77777777" w:rsidTr="008A316B">
        <w:tc>
          <w:tcPr>
            <w:tcW w:w="2802" w:type="dxa"/>
          </w:tcPr>
          <w:p w14:paraId="506C7C36" w14:textId="77777777" w:rsidR="002477B0" w:rsidRPr="008C63C7" w:rsidRDefault="002477B0" w:rsidP="002477B0">
            <w:pPr>
              <w:rPr>
                <w:noProof/>
                <w:lang w:val="en-GB" w:eastAsia="de-DE"/>
              </w:rPr>
            </w:pPr>
            <w:r>
              <w:rPr>
                <w:noProof/>
                <w:lang w:val="en-GB" w:eastAsia="de-DE"/>
              </w:rPr>
              <w:t>Pre-Condition</w:t>
            </w:r>
          </w:p>
        </w:tc>
        <w:tc>
          <w:tcPr>
            <w:tcW w:w="6804" w:type="dxa"/>
          </w:tcPr>
          <w:p w14:paraId="6CE5F48A" w14:textId="77777777" w:rsidR="002477B0" w:rsidRPr="008C63C7" w:rsidRDefault="002477B0" w:rsidP="002477B0">
            <w:pPr>
              <w:rPr>
                <w:noProof/>
                <w:lang w:val="en-GB" w:eastAsia="de-DE"/>
              </w:rPr>
            </w:pPr>
            <w:r>
              <w:rPr>
                <w:noProof/>
                <w:lang w:val="en-GB" w:eastAsia="de-DE"/>
              </w:rPr>
              <w:t>No pre Condition needed</w:t>
            </w:r>
          </w:p>
          <w:p w14:paraId="4CE33291" w14:textId="77777777" w:rsidR="002477B0" w:rsidRPr="008C63C7" w:rsidRDefault="002477B0" w:rsidP="002477B0">
            <w:pPr>
              <w:rPr>
                <w:noProof/>
                <w:lang w:val="en-GB" w:eastAsia="de-DE"/>
              </w:rPr>
            </w:pPr>
          </w:p>
        </w:tc>
      </w:tr>
      <w:tr w:rsidR="002477B0" w:rsidRPr="002477B0" w14:paraId="65FF3D87" w14:textId="77777777" w:rsidTr="008A316B">
        <w:tc>
          <w:tcPr>
            <w:tcW w:w="2802" w:type="dxa"/>
          </w:tcPr>
          <w:p w14:paraId="7FA72EA0" w14:textId="77777777" w:rsidR="002477B0" w:rsidRPr="008C63C7" w:rsidRDefault="002477B0" w:rsidP="002477B0">
            <w:pPr>
              <w:rPr>
                <w:noProof/>
                <w:lang w:val="en-GB" w:eastAsia="de-DE"/>
              </w:rPr>
            </w:pPr>
            <w:r>
              <w:rPr>
                <w:noProof/>
                <w:lang w:val="en-GB" w:eastAsia="de-DE"/>
              </w:rPr>
              <w:t>Description of Use Case in detail</w:t>
            </w:r>
          </w:p>
        </w:tc>
        <w:tc>
          <w:tcPr>
            <w:tcW w:w="6804" w:type="dxa"/>
          </w:tcPr>
          <w:p w14:paraId="4BB49B32" w14:textId="77777777" w:rsidR="002477B0" w:rsidRPr="008C63C7" w:rsidRDefault="002477B0" w:rsidP="002477B0">
            <w:pPr>
              <w:rPr>
                <w:noProof/>
                <w:lang w:val="en-GB" w:eastAsia="de-DE"/>
              </w:rPr>
            </w:pPr>
            <w:r>
              <w:rPr>
                <w:noProof/>
                <w:lang w:val="en-GB" w:eastAsia="de-DE"/>
              </w:rPr>
              <w:t>It provides the Stock data from the Internet.</w:t>
            </w:r>
          </w:p>
          <w:p w14:paraId="6AB2BCBB" w14:textId="77777777" w:rsidR="002477B0" w:rsidRPr="008C63C7" w:rsidRDefault="002477B0" w:rsidP="002477B0">
            <w:pPr>
              <w:rPr>
                <w:noProof/>
                <w:lang w:val="en-GB" w:eastAsia="de-DE"/>
              </w:rPr>
            </w:pPr>
          </w:p>
        </w:tc>
      </w:tr>
      <w:tr w:rsidR="002477B0" w:rsidRPr="008C63C7" w14:paraId="1EEB17E0" w14:textId="77777777" w:rsidTr="008A316B">
        <w:tc>
          <w:tcPr>
            <w:tcW w:w="2802" w:type="dxa"/>
          </w:tcPr>
          <w:p w14:paraId="0BE85DF4" w14:textId="77777777" w:rsidR="002477B0" w:rsidRPr="008C63C7" w:rsidRDefault="002477B0" w:rsidP="002477B0">
            <w:pPr>
              <w:rPr>
                <w:noProof/>
                <w:lang w:val="en-GB" w:eastAsia="de-DE"/>
              </w:rPr>
            </w:pPr>
            <w:r>
              <w:rPr>
                <w:noProof/>
                <w:lang w:val="en-GB" w:eastAsia="de-DE"/>
              </w:rPr>
              <w:t>Post-Condition</w:t>
            </w:r>
          </w:p>
        </w:tc>
        <w:tc>
          <w:tcPr>
            <w:tcW w:w="6804" w:type="dxa"/>
          </w:tcPr>
          <w:p w14:paraId="6C69216B" w14:textId="77777777" w:rsidR="002477B0" w:rsidRPr="008C63C7" w:rsidRDefault="002477B0" w:rsidP="002477B0">
            <w:pPr>
              <w:rPr>
                <w:noProof/>
                <w:lang w:val="en-GB" w:eastAsia="de-DE"/>
              </w:rPr>
            </w:pPr>
            <w:r>
              <w:rPr>
                <w:noProof/>
                <w:lang w:val="en-GB" w:eastAsia="de-DE"/>
              </w:rPr>
              <w:t>None</w:t>
            </w:r>
          </w:p>
          <w:p w14:paraId="18340687" w14:textId="77777777" w:rsidR="002477B0" w:rsidRPr="008C63C7" w:rsidRDefault="002477B0" w:rsidP="002477B0">
            <w:pPr>
              <w:rPr>
                <w:noProof/>
                <w:lang w:val="en-GB" w:eastAsia="de-DE"/>
              </w:rPr>
            </w:pPr>
          </w:p>
        </w:tc>
      </w:tr>
      <w:tr w:rsidR="002477B0" w:rsidRPr="002477B0" w14:paraId="360757A9" w14:textId="77777777" w:rsidTr="008A316B">
        <w:tc>
          <w:tcPr>
            <w:tcW w:w="2802" w:type="dxa"/>
          </w:tcPr>
          <w:p w14:paraId="3BFFB402" w14:textId="77777777" w:rsidR="002477B0" w:rsidRPr="008C63C7" w:rsidRDefault="002477B0" w:rsidP="002477B0">
            <w:pPr>
              <w:rPr>
                <w:noProof/>
                <w:lang w:val="en-GB" w:eastAsia="de-DE"/>
              </w:rPr>
            </w:pPr>
          </w:p>
          <w:p w14:paraId="5BA97D14" w14:textId="77777777" w:rsidR="002477B0" w:rsidRPr="008C63C7" w:rsidRDefault="002477B0" w:rsidP="002477B0">
            <w:pPr>
              <w:rPr>
                <w:noProof/>
                <w:lang w:val="en-GB" w:eastAsia="de-DE"/>
              </w:rPr>
            </w:pPr>
            <w:r>
              <w:rPr>
                <w:noProof/>
                <w:lang w:val="en-GB" w:eastAsia="de-DE"/>
              </w:rPr>
              <w:t>Exceptions (what can go wrong, how will the system respond?)</w:t>
            </w:r>
          </w:p>
        </w:tc>
        <w:tc>
          <w:tcPr>
            <w:tcW w:w="6804" w:type="dxa"/>
          </w:tcPr>
          <w:p w14:paraId="103045A1" w14:textId="77777777" w:rsidR="002477B0" w:rsidRPr="008C63C7" w:rsidRDefault="002477B0" w:rsidP="002477B0">
            <w:pPr>
              <w:rPr>
                <w:noProof/>
                <w:lang w:val="en-GB" w:eastAsia="de-DE"/>
              </w:rPr>
            </w:pPr>
          </w:p>
          <w:p w14:paraId="26EBF167" w14:textId="77777777" w:rsidR="002477B0" w:rsidRPr="008C63C7" w:rsidRDefault="002477B0" w:rsidP="002477B0">
            <w:pPr>
              <w:rPr>
                <w:noProof/>
                <w:lang w:val="en-GB" w:eastAsia="de-DE"/>
              </w:rPr>
            </w:pPr>
            <w:r>
              <w:rPr>
                <w:noProof/>
                <w:lang w:val="en-GB" w:eastAsia="de-DE"/>
              </w:rPr>
              <w:t>No Internet, Connection. User would have no data</w:t>
            </w:r>
          </w:p>
          <w:p w14:paraId="4498D3EF" w14:textId="77777777" w:rsidR="002477B0" w:rsidRPr="008C63C7" w:rsidRDefault="002477B0" w:rsidP="002477B0">
            <w:pPr>
              <w:rPr>
                <w:noProof/>
                <w:lang w:val="en-GB" w:eastAsia="de-DE"/>
              </w:rPr>
            </w:pPr>
          </w:p>
        </w:tc>
      </w:tr>
    </w:tbl>
    <w:p w14:paraId="52BAAE15" w14:textId="77777777" w:rsidR="002477B0" w:rsidRPr="002477B0" w:rsidRDefault="002477B0" w:rsidP="002477B0">
      <w:pPr>
        <w:rPr>
          <w:noProof/>
          <w:lang w:val="en-GB" w:eastAsia="de-DE"/>
        </w:rPr>
      </w:pPr>
    </w:p>
    <w:tbl>
      <w:tblPr>
        <w:tblStyle w:val="Tabellenraster"/>
        <w:tblW w:w="0" w:type="auto"/>
        <w:tblLook w:val="04A0" w:firstRow="1" w:lastRow="0" w:firstColumn="1" w:lastColumn="0" w:noHBand="0" w:noVBand="1"/>
      </w:tblPr>
      <w:tblGrid>
        <w:gridCol w:w="2752"/>
        <w:gridCol w:w="6621"/>
      </w:tblGrid>
      <w:tr w:rsidR="002477B0" w:rsidRPr="008C63C7" w14:paraId="3AACAE02" w14:textId="77777777" w:rsidTr="008A316B">
        <w:tc>
          <w:tcPr>
            <w:tcW w:w="2802" w:type="dxa"/>
          </w:tcPr>
          <w:p w14:paraId="5EB5449A" w14:textId="77777777" w:rsidR="002477B0" w:rsidRPr="008C63C7" w:rsidRDefault="002477B0" w:rsidP="002477B0">
            <w:pPr>
              <w:rPr>
                <w:noProof/>
                <w:lang w:val="en-GB" w:eastAsia="de-DE"/>
              </w:rPr>
            </w:pPr>
            <w:r w:rsidRPr="008C63C7">
              <w:rPr>
                <w:noProof/>
                <w:lang w:val="en-GB" w:eastAsia="de-DE"/>
              </w:rPr>
              <w:t>Use Case</w:t>
            </w:r>
            <w:r>
              <w:rPr>
                <w:noProof/>
                <w:lang w:val="en-GB" w:eastAsia="de-DE"/>
              </w:rPr>
              <w:t xml:space="preserve"> #5</w:t>
            </w:r>
          </w:p>
        </w:tc>
        <w:tc>
          <w:tcPr>
            <w:tcW w:w="6804" w:type="dxa"/>
          </w:tcPr>
          <w:p w14:paraId="6B15B424" w14:textId="77777777" w:rsidR="002477B0" w:rsidRPr="008C63C7" w:rsidRDefault="002477B0" w:rsidP="002477B0">
            <w:pPr>
              <w:rPr>
                <w:noProof/>
                <w:lang w:val="en-GB" w:eastAsia="de-DE"/>
              </w:rPr>
            </w:pPr>
            <w:r>
              <w:rPr>
                <w:noProof/>
                <w:lang w:val="en-GB" w:eastAsia="de-DE"/>
              </w:rPr>
              <w:t>Transaction</w:t>
            </w:r>
          </w:p>
        </w:tc>
      </w:tr>
      <w:tr w:rsidR="002477B0" w:rsidRPr="008C63C7" w14:paraId="7CE9CA16" w14:textId="77777777" w:rsidTr="008A316B">
        <w:tc>
          <w:tcPr>
            <w:tcW w:w="2802" w:type="dxa"/>
          </w:tcPr>
          <w:p w14:paraId="0D9C4FFB" w14:textId="77777777" w:rsidR="002477B0" w:rsidRPr="008C63C7" w:rsidRDefault="002477B0" w:rsidP="002477B0">
            <w:pPr>
              <w:rPr>
                <w:noProof/>
                <w:lang w:val="en-GB" w:eastAsia="de-DE"/>
              </w:rPr>
            </w:pPr>
            <w:r>
              <w:rPr>
                <w:noProof/>
                <w:lang w:val="en-GB" w:eastAsia="de-DE"/>
              </w:rPr>
              <w:t>Actors</w:t>
            </w:r>
          </w:p>
        </w:tc>
        <w:tc>
          <w:tcPr>
            <w:tcW w:w="6804" w:type="dxa"/>
          </w:tcPr>
          <w:p w14:paraId="40B50E13" w14:textId="77777777" w:rsidR="002477B0" w:rsidRDefault="002477B0" w:rsidP="002477B0">
            <w:pPr>
              <w:rPr>
                <w:noProof/>
                <w:lang w:val="en-GB" w:eastAsia="de-DE"/>
              </w:rPr>
            </w:pPr>
            <w:r>
              <w:rPr>
                <w:noProof/>
                <w:lang w:val="en-GB" w:eastAsia="de-DE"/>
              </w:rPr>
              <w:t>User</w:t>
            </w:r>
          </w:p>
        </w:tc>
      </w:tr>
      <w:tr w:rsidR="002477B0" w:rsidRPr="008C63C7" w14:paraId="6904C874" w14:textId="77777777" w:rsidTr="008A316B">
        <w:tc>
          <w:tcPr>
            <w:tcW w:w="2802" w:type="dxa"/>
          </w:tcPr>
          <w:p w14:paraId="2FFAB05E" w14:textId="77777777" w:rsidR="002477B0" w:rsidRPr="008C63C7" w:rsidRDefault="002477B0" w:rsidP="002477B0">
            <w:pPr>
              <w:rPr>
                <w:noProof/>
                <w:lang w:val="en-GB" w:eastAsia="de-DE"/>
              </w:rPr>
            </w:pPr>
            <w:r>
              <w:rPr>
                <w:noProof/>
                <w:lang w:val="en-GB" w:eastAsia="de-DE"/>
              </w:rPr>
              <w:t>Pre-Condition</w:t>
            </w:r>
          </w:p>
        </w:tc>
        <w:tc>
          <w:tcPr>
            <w:tcW w:w="6804" w:type="dxa"/>
          </w:tcPr>
          <w:p w14:paraId="3F4CE216" w14:textId="77777777" w:rsidR="002477B0" w:rsidRPr="008C63C7" w:rsidRDefault="002477B0" w:rsidP="002477B0">
            <w:pPr>
              <w:rPr>
                <w:noProof/>
                <w:lang w:val="en-GB" w:eastAsia="de-DE"/>
              </w:rPr>
            </w:pPr>
            <w:r>
              <w:rPr>
                <w:noProof/>
                <w:lang w:val="en-GB" w:eastAsia="de-DE"/>
              </w:rPr>
              <w:t>User has Enough Money</w:t>
            </w:r>
          </w:p>
          <w:p w14:paraId="038A3AF7" w14:textId="77777777" w:rsidR="002477B0" w:rsidRPr="008C63C7" w:rsidRDefault="002477B0" w:rsidP="002477B0">
            <w:pPr>
              <w:rPr>
                <w:noProof/>
                <w:lang w:val="en-GB" w:eastAsia="de-DE"/>
              </w:rPr>
            </w:pPr>
          </w:p>
        </w:tc>
      </w:tr>
      <w:tr w:rsidR="002477B0" w:rsidRPr="002477B0" w14:paraId="410B5C26" w14:textId="77777777" w:rsidTr="008A316B">
        <w:tc>
          <w:tcPr>
            <w:tcW w:w="2802" w:type="dxa"/>
          </w:tcPr>
          <w:p w14:paraId="778B0937" w14:textId="77777777" w:rsidR="002477B0" w:rsidRPr="008C63C7" w:rsidRDefault="002477B0" w:rsidP="002477B0">
            <w:pPr>
              <w:rPr>
                <w:noProof/>
                <w:lang w:val="en-GB" w:eastAsia="de-DE"/>
              </w:rPr>
            </w:pPr>
            <w:r>
              <w:rPr>
                <w:noProof/>
                <w:lang w:val="en-GB" w:eastAsia="de-DE"/>
              </w:rPr>
              <w:t>Description of Use Case in detail</w:t>
            </w:r>
          </w:p>
        </w:tc>
        <w:tc>
          <w:tcPr>
            <w:tcW w:w="6804" w:type="dxa"/>
          </w:tcPr>
          <w:p w14:paraId="2BED8595" w14:textId="77777777" w:rsidR="002477B0" w:rsidRPr="008C63C7" w:rsidRDefault="002477B0" w:rsidP="002477B0">
            <w:pPr>
              <w:rPr>
                <w:noProof/>
                <w:lang w:val="en-GB" w:eastAsia="de-DE"/>
              </w:rPr>
            </w:pPr>
            <w:r>
              <w:rPr>
                <w:noProof/>
                <w:lang w:val="en-GB" w:eastAsia="de-DE"/>
              </w:rPr>
              <w:t>User can buy or sells his stocks.</w:t>
            </w:r>
          </w:p>
          <w:p w14:paraId="522A6FAF" w14:textId="77777777" w:rsidR="002477B0" w:rsidRPr="008C63C7" w:rsidRDefault="002477B0" w:rsidP="002477B0">
            <w:pPr>
              <w:rPr>
                <w:noProof/>
                <w:lang w:val="en-GB" w:eastAsia="de-DE"/>
              </w:rPr>
            </w:pPr>
          </w:p>
        </w:tc>
      </w:tr>
      <w:tr w:rsidR="002477B0" w:rsidRPr="002477B0" w14:paraId="37044FAF" w14:textId="77777777" w:rsidTr="008A316B">
        <w:tc>
          <w:tcPr>
            <w:tcW w:w="2802" w:type="dxa"/>
          </w:tcPr>
          <w:p w14:paraId="6BDAF3E5" w14:textId="77777777" w:rsidR="002477B0" w:rsidRPr="008C63C7" w:rsidRDefault="002477B0" w:rsidP="002477B0">
            <w:pPr>
              <w:rPr>
                <w:noProof/>
                <w:lang w:val="en-GB" w:eastAsia="de-DE"/>
              </w:rPr>
            </w:pPr>
            <w:r>
              <w:rPr>
                <w:noProof/>
                <w:lang w:val="en-GB" w:eastAsia="de-DE"/>
              </w:rPr>
              <w:t>Post-Condition</w:t>
            </w:r>
          </w:p>
        </w:tc>
        <w:tc>
          <w:tcPr>
            <w:tcW w:w="6804" w:type="dxa"/>
          </w:tcPr>
          <w:p w14:paraId="49CB8D14" w14:textId="77777777" w:rsidR="002477B0" w:rsidRPr="008C63C7" w:rsidRDefault="002477B0" w:rsidP="002477B0">
            <w:pPr>
              <w:rPr>
                <w:noProof/>
                <w:lang w:val="en-GB" w:eastAsia="de-DE"/>
              </w:rPr>
            </w:pPr>
            <w:r>
              <w:rPr>
                <w:noProof/>
                <w:lang w:val="en-GB" w:eastAsia="de-DE"/>
              </w:rPr>
              <w:t>User buys or sells stocks.</w:t>
            </w:r>
          </w:p>
          <w:p w14:paraId="20F01FE5" w14:textId="77777777" w:rsidR="002477B0" w:rsidRPr="008C63C7" w:rsidRDefault="002477B0" w:rsidP="002477B0">
            <w:pPr>
              <w:rPr>
                <w:noProof/>
                <w:lang w:val="en-GB" w:eastAsia="de-DE"/>
              </w:rPr>
            </w:pPr>
          </w:p>
        </w:tc>
      </w:tr>
      <w:tr w:rsidR="002477B0" w:rsidRPr="002477B0" w14:paraId="76FC4878" w14:textId="77777777" w:rsidTr="008A316B">
        <w:tc>
          <w:tcPr>
            <w:tcW w:w="2802" w:type="dxa"/>
          </w:tcPr>
          <w:p w14:paraId="3B71CEF5" w14:textId="77777777" w:rsidR="002477B0" w:rsidRPr="008C63C7" w:rsidRDefault="002477B0" w:rsidP="002477B0">
            <w:pPr>
              <w:rPr>
                <w:noProof/>
                <w:lang w:val="en-GB" w:eastAsia="de-DE"/>
              </w:rPr>
            </w:pPr>
          </w:p>
          <w:p w14:paraId="181D5370" w14:textId="77777777" w:rsidR="002477B0" w:rsidRPr="008C63C7" w:rsidRDefault="002477B0" w:rsidP="002477B0">
            <w:pPr>
              <w:rPr>
                <w:noProof/>
                <w:lang w:val="en-GB" w:eastAsia="de-DE"/>
              </w:rPr>
            </w:pPr>
            <w:r>
              <w:rPr>
                <w:noProof/>
                <w:lang w:val="en-GB" w:eastAsia="de-DE"/>
              </w:rPr>
              <w:t>Exceptions (what can go wrong, how will the system respond?)</w:t>
            </w:r>
          </w:p>
        </w:tc>
        <w:tc>
          <w:tcPr>
            <w:tcW w:w="6804" w:type="dxa"/>
          </w:tcPr>
          <w:p w14:paraId="3816BFA3" w14:textId="77777777" w:rsidR="002477B0" w:rsidRPr="008C63C7" w:rsidRDefault="002477B0" w:rsidP="002477B0">
            <w:pPr>
              <w:rPr>
                <w:noProof/>
                <w:lang w:val="en-GB" w:eastAsia="de-DE"/>
              </w:rPr>
            </w:pPr>
          </w:p>
          <w:p w14:paraId="5BC2A2C9" w14:textId="77777777" w:rsidR="002477B0" w:rsidRPr="008C63C7" w:rsidRDefault="002477B0" w:rsidP="002477B0">
            <w:pPr>
              <w:rPr>
                <w:noProof/>
                <w:lang w:val="en-GB" w:eastAsia="de-DE"/>
              </w:rPr>
            </w:pPr>
            <w:r>
              <w:rPr>
                <w:noProof/>
                <w:lang w:val="en-GB" w:eastAsia="de-DE"/>
              </w:rPr>
              <w:t>Not enough Money, user will, again, be notified</w:t>
            </w:r>
          </w:p>
          <w:p w14:paraId="54EBD94D" w14:textId="77777777" w:rsidR="002477B0" w:rsidRPr="008C63C7" w:rsidRDefault="002477B0" w:rsidP="002477B0">
            <w:pPr>
              <w:rPr>
                <w:noProof/>
                <w:lang w:val="en-GB" w:eastAsia="de-DE"/>
              </w:rPr>
            </w:pPr>
          </w:p>
        </w:tc>
      </w:tr>
    </w:tbl>
    <w:p w14:paraId="47751A35" w14:textId="77777777" w:rsidR="002477B0" w:rsidRPr="002477B0" w:rsidRDefault="002477B0" w:rsidP="002477B0">
      <w:pPr>
        <w:rPr>
          <w:noProof/>
          <w:lang w:val="en-GB" w:eastAsia="de-DE"/>
        </w:rPr>
      </w:pPr>
    </w:p>
    <w:tbl>
      <w:tblPr>
        <w:tblStyle w:val="Tabellenraster"/>
        <w:tblW w:w="0" w:type="auto"/>
        <w:tblLook w:val="04A0" w:firstRow="1" w:lastRow="0" w:firstColumn="1" w:lastColumn="0" w:noHBand="0" w:noVBand="1"/>
      </w:tblPr>
      <w:tblGrid>
        <w:gridCol w:w="2753"/>
        <w:gridCol w:w="6620"/>
      </w:tblGrid>
      <w:tr w:rsidR="002477B0" w:rsidRPr="008C63C7" w14:paraId="18B09EAC" w14:textId="77777777" w:rsidTr="008A316B">
        <w:tc>
          <w:tcPr>
            <w:tcW w:w="2802" w:type="dxa"/>
          </w:tcPr>
          <w:p w14:paraId="727B2B68" w14:textId="77777777" w:rsidR="002477B0" w:rsidRPr="008C63C7" w:rsidRDefault="002477B0" w:rsidP="002477B0">
            <w:pPr>
              <w:rPr>
                <w:noProof/>
                <w:lang w:val="en-GB" w:eastAsia="de-DE"/>
              </w:rPr>
            </w:pPr>
            <w:r w:rsidRPr="008C63C7">
              <w:rPr>
                <w:noProof/>
                <w:lang w:val="en-GB" w:eastAsia="de-DE"/>
              </w:rPr>
              <w:t>Use Case</w:t>
            </w:r>
            <w:r>
              <w:rPr>
                <w:noProof/>
                <w:lang w:val="en-GB" w:eastAsia="de-DE"/>
              </w:rPr>
              <w:t xml:space="preserve"> #6</w:t>
            </w:r>
          </w:p>
        </w:tc>
        <w:tc>
          <w:tcPr>
            <w:tcW w:w="6804" w:type="dxa"/>
          </w:tcPr>
          <w:p w14:paraId="7A3D31E9" w14:textId="77777777" w:rsidR="002477B0" w:rsidRPr="008C63C7" w:rsidRDefault="002477B0" w:rsidP="002477B0">
            <w:pPr>
              <w:rPr>
                <w:noProof/>
                <w:lang w:val="en-GB" w:eastAsia="de-DE"/>
              </w:rPr>
            </w:pPr>
            <w:r>
              <w:rPr>
                <w:noProof/>
                <w:lang w:val="en-GB" w:eastAsia="de-DE"/>
              </w:rPr>
              <w:t>View Account data</w:t>
            </w:r>
          </w:p>
        </w:tc>
      </w:tr>
      <w:tr w:rsidR="002477B0" w:rsidRPr="008C63C7" w14:paraId="2F3A809A" w14:textId="77777777" w:rsidTr="008A316B">
        <w:tc>
          <w:tcPr>
            <w:tcW w:w="2802" w:type="dxa"/>
          </w:tcPr>
          <w:p w14:paraId="4AC3FD08" w14:textId="77777777" w:rsidR="002477B0" w:rsidRPr="008C63C7" w:rsidRDefault="002477B0" w:rsidP="002477B0">
            <w:pPr>
              <w:rPr>
                <w:noProof/>
                <w:lang w:val="en-GB" w:eastAsia="de-DE"/>
              </w:rPr>
            </w:pPr>
            <w:r>
              <w:rPr>
                <w:noProof/>
                <w:lang w:val="en-GB" w:eastAsia="de-DE"/>
              </w:rPr>
              <w:t>Actors</w:t>
            </w:r>
          </w:p>
        </w:tc>
        <w:tc>
          <w:tcPr>
            <w:tcW w:w="6804" w:type="dxa"/>
          </w:tcPr>
          <w:p w14:paraId="5BCEFFDC" w14:textId="77777777" w:rsidR="002477B0" w:rsidRDefault="002477B0" w:rsidP="002477B0">
            <w:pPr>
              <w:rPr>
                <w:noProof/>
                <w:lang w:val="en-GB" w:eastAsia="de-DE"/>
              </w:rPr>
            </w:pPr>
            <w:r>
              <w:rPr>
                <w:noProof/>
                <w:lang w:val="en-GB" w:eastAsia="de-DE"/>
              </w:rPr>
              <w:t>User</w:t>
            </w:r>
          </w:p>
        </w:tc>
      </w:tr>
      <w:tr w:rsidR="002477B0" w:rsidRPr="008C63C7" w14:paraId="0D2FE313" w14:textId="77777777" w:rsidTr="008A316B">
        <w:tc>
          <w:tcPr>
            <w:tcW w:w="2802" w:type="dxa"/>
          </w:tcPr>
          <w:p w14:paraId="72645A13" w14:textId="77777777" w:rsidR="002477B0" w:rsidRPr="008C63C7" w:rsidRDefault="002477B0" w:rsidP="002477B0">
            <w:pPr>
              <w:rPr>
                <w:noProof/>
                <w:lang w:val="en-GB" w:eastAsia="de-DE"/>
              </w:rPr>
            </w:pPr>
            <w:r>
              <w:rPr>
                <w:noProof/>
                <w:lang w:val="en-GB" w:eastAsia="de-DE"/>
              </w:rPr>
              <w:t>Pre-Condition</w:t>
            </w:r>
          </w:p>
        </w:tc>
        <w:tc>
          <w:tcPr>
            <w:tcW w:w="6804" w:type="dxa"/>
          </w:tcPr>
          <w:p w14:paraId="0EE08BB5" w14:textId="77777777" w:rsidR="002477B0" w:rsidRPr="008C63C7" w:rsidRDefault="002477B0" w:rsidP="002477B0">
            <w:pPr>
              <w:rPr>
                <w:noProof/>
                <w:lang w:val="en-GB" w:eastAsia="de-DE"/>
              </w:rPr>
            </w:pPr>
            <w:r>
              <w:rPr>
                <w:noProof/>
                <w:lang w:val="en-GB" w:eastAsia="de-DE"/>
              </w:rPr>
              <w:t>User is logged in</w:t>
            </w:r>
          </w:p>
          <w:p w14:paraId="575C5B85" w14:textId="77777777" w:rsidR="002477B0" w:rsidRPr="008C63C7" w:rsidRDefault="002477B0" w:rsidP="002477B0">
            <w:pPr>
              <w:rPr>
                <w:noProof/>
                <w:lang w:val="en-GB" w:eastAsia="de-DE"/>
              </w:rPr>
            </w:pPr>
          </w:p>
        </w:tc>
      </w:tr>
      <w:tr w:rsidR="002477B0" w:rsidRPr="002477B0" w14:paraId="7AD9DD7C" w14:textId="77777777" w:rsidTr="008A316B">
        <w:tc>
          <w:tcPr>
            <w:tcW w:w="2802" w:type="dxa"/>
          </w:tcPr>
          <w:p w14:paraId="0126F6A5" w14:textId="77777777" w:rsidR="002477B0" w:rsidRPr="008C63C7" w:rsidRDefault="002477B0" w:rsidP="002477B0">
            <w:pPr>
              <w:rPr>
                <w:noProof/>
                <w:lang w:val="en-GB" w:eastAsia="de-DE"/>
              </w:rPr>
            </w:pPr>
            <w:r>
              <w:rPr>
                <w:noProof/>
                <w:lang w:val="en-GB" w:eastAsia="de-DE"/>
              </w:rPr>
              <w:t>Description of Use Case in detail</w:t>
            </w:r>
          </w:p>
        </w:tc>
        <w:tc>
          <w:tcPr>
            <w:tcW w:w="6804" w:type="dxa"/>
          </w:tcPr>
          <w:p w14:paraId="4ED0C7E5" w14:textId="77777777" w:rsidR="002477B0" w:rsidRPr="008C63C7" w:rsidRDefault="002477B0" w:rsidP="002477B0">
            <w:pPr>
              <w:rPr>
                <w:noProof/>
                <w:lang w:val="en-GB" w:eastAsia="de-DE"/>
              </w:rPr>
            </w:pPr>
            <w:r>
              <w:rPr>
                <w:noProof/>
                <w:lang w:val="en-GB" w:eastAsia="de-DE"/>
              </w:rPr>
              <w:t>User can view his account with his stocks and his balance.</w:t>
            </w:r>
          </w:p>
          <w:p w14:paraId="3A917FA0" w14:textId="77777777" w:rsidR="002477B0" w:rsidRPr="008C63C7" w:rsidRDefault="002477B0" w:rsidP="002477B0">
            <w:pPr>
              <w:rPr>
                <w:noProof/>
                <w:lang w:val="en-GB" w:eastAsia="de-DE"/>
              </w:rPr>
            </w:pPr>
          </w:p>
        </w:tc>
      </w:tr>
      <w:tr w:rsidR="002477B0" w:rsidRPr="002477B0" w14:paraId="2FF319AD" w14:textId="77777777" w:rsidTr="008A316B">
        <w:tc>
          <w:tcPr>
            <w:tcW w:w="2802" w:type="dxa"/>
          </w:tcPr>
          <w:p w14:paraId="1312DF60" w14:textId="77777777" w:rsidR="002477B0" w:rsidRPr="008C63C7" w:rsidRDefault="002477B0" w:rsidP="002477B0">
            <w:pPr>
              <w:rPr>
                <w:noProof/>
                <w:lang w:val="en-GB" w:eastAsia="de-DE"/>
              </w:rPr>
            </w:pPr>
            <w:r>
              <w:rPr>
                <w:noProof/>
                <w:lang w:val="en-GB" w:eastAsia="de-DE"/>
              </w:rPr>
              <w:t>Post-Condition</w:t>
            </w:r>
          </w:p>
        </w:tc>
        <w:tc>
          <w:tcPr>
            <w:tcW w:w="6804" w:type="dxa"/>
          </w:tcPr>
          <w:p w14:paraId="56102D21" w14:textId="77777777" w:rsidR="002477B0" w:rsidRPr="008C63C7" w:rsidRDefault="002477B0" w:rsidP="002477B0">
            <w:pPr>
              <w:rPr>
                <w:noProof/>
                <w:lang w:val="en-GB" w:eastAsia="de-DE"/>
              </w:rPr>
            </w:pPr>
            <w:r>
              <w:rPr>
                <w:noProof/>
                <w:lang w:val="en-GB" w:eastAsia="de-DE"/>
              </w:rPr>
              <w:t>User deposit or withdraw money into/from his credit card</w:t>
            </w:r>
          </w:p>
          <w:p w14:paraId="45A0413A" w14:textId="77777777" w:rsidR="002477B0" w:rsidRPr="008C63C7" w:rsidRDefault="002477B0" w:rsidP="002477B0">
            <w:pPr>
              <w:rPr>
                <w:noProof/>
                <w:lang w:val="en-GB" w:eastAsia="de-DE"/>
              </w:rPr>
            </w:pPr>
          </w:p>
        </w:tc>
      </w:tr>
      <w:tr w:rsidR="002477B0" w:rsidRPr="002477B0" w14:paraId="56327495" w14:textId="77777777" w:rsidTr="002477B0">
        <w:trPr>
          <w:trHeight w:val="1130"/>
        </w:trPr>
        <w:tc>
          <w:tcPr>
            <w:tcW w:w="2802" w:type="dxa"/>
          </w:tcPr>
          <w:p w14:paraId="1C2CBFE4" w14:textId="77777777" w:rsidR="002477B0" w:rsidRPr="008C63C7" w:rsidRDefault="002477B0" w:rsidP="002477B0">
            <w:pPr>
              <w:rPr>
                <w:noProof/>
                <w:lang w:val="en-GB" w:eastAsia="de-DE"/>
              </w:rPr>
            </w:pPr>
          </w:p>
          <w:p w14:paraId="7BCA5096" w14:textId="77777777" w:rsidR="002477B0" w:rsidRPr="008C63C7" w:rsidRDefault="002477B0" w:rsidP="002477B0">
            <w:pPr>
              <w:rPr>
                <w:noProof/>
                <w:lang w:val="en-GB" w:eastAsia="de-DE"/>
              </w:rPr>
            </w:pPr>
            <w:r>
              <w:rPr>
                <w:noProof/>
                <w:lang w:val="en-GB" w:eastAsia="de-DE"/>
              </w:rPr>
              <w:t>Exceptions (what can go wrong, how will the system respond?)</w:t>
            </w:r>
          </w:p>
        </w:tc>
        <w:tc>
          <w:tcPr>
            <w:tcW w:w="6804" w:type="dxa"/>
          </w:tcPr>
          <w:p w14:paraId="1B8284A1" w14:textId="77777777" w:rsidR="002477B0" w:rsidRPr="008C63C7" w:rsidRDefault="002477B0" w:rsidP="002477B0">
            <w:pPr>
              <w:rPr>
                <w:noProof/>
                <w:lang w:val="en-GB" w:eastAsia="de-DE"/>
              </w:rPr>
            </w:pPr>
          </w:p>
          <w:p w14:paraId="7926CAF5" w14:textId="77777777" w:rsidR="002477B0" w:rsidRPr="008C63C7" w:rsidRDefault="002477B0" w:rsidP="002477B0">
            <w:pPr>
              <w:rPr>
                <w:noProof/>
                <w:lang w:val="en-GB" w:eastAsia="de-DE"/>
              </w:rPr>
            </w:pPr>
            <w:r>
              <w:rPr>
                <w:noProof/>
                <w:lang w:val="en-GB" w:eastAsia="de-DE"/>
              </w:rPr>
              <w:t>Deposition failed, not enough money on credit card.</w:t>
            </w:r>
          </w:p>
          <w:p w14:paraId="60451B3A" w14:textId="77777777" w:rsidR="002477B0" w:rsidRPr="008C63C7" w:rsidRDefault="002477B0" w:rsidP="002477B0">
            <w:pPr>
              <w:rPr>
                <w:noProof/>
                <w:lang w:val="en-GB" w:eastAsia="de-DE"/>
              </w:rPr>
            </w:pPr>
          </w:p>
        </w:tc>
      </w:tr>
    </w:tbl>
    <w:p w14:paraId="65CA9553" w14:textId="20469999" w:rsidR="00013F58" w:rsidRPr="002477B0" w:rsidRDefault="00013F58">
      <w:pPr>
        <w:rPr>
          <w:rFonts w:eastAsiaTheme="majorEastAsia" w:cstheme="majorBidi"/>
          <w:b/>
          <w:bCs/>
          <w:sz w:val="32"/>
          <w:szCs w:val="28"/>
          <w:lang w:val="en-GB" w:eastAsia="en-US"/>
        </w:rPr>
      </w:pPr>
      <w:r w:rsidRPr="002477B0">
        <w:rPr>
          <w:lang w:val="en-GB"/>
        </w:rPr>
        <w:br w:type="page"/>
      </w:r>
    </w:p>
    <w:p w14:paraId="25798A6D" w14:textId="7C47D092" w:rsidR="00013F58" w:rsidRDefault="000254A2" w:rsidP="002A7E84">
      <w:pPr>
        <w:pStyle w:val="berschrift1"/>
      </w:pPr>
      <w:bookmarkStart w:id="2" w:name="_Toc100178333"/>
      <w:r w:rsidRPr="000254A2">
        <w:rPr>
          <w:noProof/>
        </w:rPr>
        <w:lastRenderedPageBreak/>
        <w:drawing>
          <wp:anchor distT="0" distB="0" distL="114300" distR="114300" simplePos="0" relativeHeight="251699200" behindDoc="0" locked="0" layoutInCell="1" allowOverlap="1" wp14:anchorId="7B079A9D" wp14:editId="567CF545">
            <wp:simplePos x="0" y="0"/>
            <wp:positionH relativeFrom="margin">
              <wp:posOffset>-4445</wp:posOffset>
            </wp:positionH>
            <wp:positionV relativeFrom="page">
              <wp:posOffset>1247775</wp:posOffset>
            </wp:positionV>
            <wp:extent cx="4438650" cy="488061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41625" cy="4884117"/>
                    </a:xfrm>
                    <a:prstGeom prst="rect">
                      <a:avLst/>
                    </a:prstGeom>
                  </pic:spPr>
                </pic:pic>
              </a:graphicData>
            </a:graphic>
            <wp14:sizeRelH relativeFrom="margin">
              <wp14:pctWidth>0</wp14:pctWidth>
            </wp14:sizeRelH>
            <wp14:sizeRelV relativeFrom="margin">
              <wp14:pctHeight>0</wp14:pctHeight>
            </wp14:sizeRelV>
          </wp:anchor>
        </w:drawing>
      </w:r>
      <w:r w:rsidR="00013F58">
        <w:t>CRC-Karten</w:t>
      </w:r>
      <w:bookmarkEnd w:id="2"/>
    </w:p>
    <w:p w14:paraId="7FC07E3F" w14:textId="77777777" w:rsidR="000254A2" w:rsidRDefault="000254A2"/>
    <w:p w14:paraId="354E51DC" w14:textId="77777777" w:rsidR="000254A2" w:rsidRDefault="000254A2"/>
    <w:p w14:paraId="5F065FB7" w14:textId="77777777" w:rsidR="000254A2" w:rsidRDefault="000254A2"/>
    <w:p w14:paraId="25647367" w14:textId="77777777" w:rsidR="000254A2" w:rsidRDefault="000254A2"/>
    <w:p w14:paraId="7404DEAE" w14:textId="77777777" w:rsidR="000254A2" w:rsidRDefault="000254A2"/>
    <w:p w14:paraId="132CF379" w14:textId="77777777" w:rsidR="000254A2" w:rsidRDefault="000254A2"/>
    <w:p w14:paraId="144D183D" w14:textId="77777777" w:rsidR="000254A2" w:rsidRDefault="000254A2"/>
    <w:p w14:paraId="765D4DEE" w14:textId="77777777" w:rsidR="000254A2" w:rsidRDefault="000254A2"/>
    <w:p w14:paraId="79E27A39" w14:textId="77777777" w:rsidR="000254A2" w:rsidRDefault="000254A2"/>
    <w:p w14:paraId="131794BD" w14:textId="77777777" w:rsidR="000254A2" w:rsidRDefault="000254A2"/>
    <w:p w14:paraId="60BBA85D" w14:textId="77777777" w:rsidR="000254A2" w:rsidRDefault="000254A2"/>
    <w:p w14:paraId="447DA40A" w14:textId="77777777" w:rsidR="000254A2" w:rsidRDefault="000254A2"/>
    <w:p w14:paraId="75228E2E" w14:textId="77777777" w:rsidR="000254A2" w:rsidRDefault="000254A2"/>
    <w:p w14:paraId="4E11A49B" w14:textId="77777777" w:rsidR="000254A2" w:rsidRDefault="000254A2"/>
    <w:p w14:paraId="7F97F109" w14:textId="77777777" w:rsidR="000254A2" w:rsidRDefault="000254A2"/>
    <w:p w14:paraId="3882BBC6" w14:textId="77777777" w:rsidR="000254A2" w:rsidRDefault="000254A2"/>
    <w:p w14:paraId="30BB35FE" w14:textId="77777777" w:rsidR="000254A2" w:rsidRDefault="000254A2"/>
    <w:p w14:paraId="0EA65201" w14:textId="77777777" w:rsidR="000254A2" w:rsidRDefault="000254A2"/>
    <w:p w14:paraId="51DD6D61" w14:textId="77777777" w:rsidR="000254A2" w:rsidRDefault="000254A2"/>
    <w:p w14:paraId="17506538" w14:textId="77777777" w:rsidR="000254A2" w:rsidRDefault="000254A2"/>
    <w:p w14:paraId="1626BB04" w14:textId="77777777" w:rsidR="000254A2" w:rsidRDefault="000254A2"/>
    <w:p w14:paraId="6CB06082" w14:textId="77777777" w:rsidR="000254A2" w:rsidRDefault="000254A2"/>
    <w:p w14:paraId="7481C866" w14:textId="77777777" w:rsidR="000254A2" w:rsidRDefault="000254A2"/>
    <w:p w14:paraId="28657273" w14:textId="77777777" w:rsidR="000254A2" w:rsidRDefault="000254A2"/>
    <w:p w14:paraId="13436D24" w14:textId="77777777" w:rsidR="000254A2" w:rsidRDefault="000254A2"/>
    <w:p w14:paraId="594CD62A" w14:textId="77777777" w:rsidR="000254A2" w:rsidRDefault="000254A2"/>
    <w:p w14:paraId="4AFD1A6F" w14:textId="77777777" w:rsidR="000254A2" w:rsidRDefault="000254A2"/>
    <w:p w14:paraId="77AF57D7" w14:textId="77777777" w:rsidR="000254A2" w:rsidRDefault="000254A2"/>
    <w:p w14:paraId="0623CACB" w14:textId="77777777" w:rsidR="000254A2" w:rsidRDefault="000254A2"/>
    <w:p w14:paraId="5652C555" w14:textId="77777777" w:rsidR="000254A2" w:rsidRDefault="000254A2"/>
    <w:p w14:paraId="1F16D925" w14:textId="77777777" w:rsidR="000254A2" w:rsidRDefault="000254A2"/>
    <w:p w14:paraId="713E7D5B" w14:textId="406934AE" w:rsidR="000254A2" w:rsidRDefault="000254A2">
      <w:r>
        <w:br w:type="page"/>
      </w:r>
    </w:p>
    <w:p w14:paraId="4394E9A4" w14:textId="77777777" w:rsidR="00314DB1" w:rsidRDefault="00314DB1"/>
    <w:p w14:paraId="5BAE31BC" w14:textId="77777777" w:rsidR="00314DB1" w:rsidRDefault="00314DB1"/>
    <w:p w14:paraId="347E3B02" w14:textId="77777777" w:rsidR="00314DB1" w:rsidRDefault="00314DB1"/>
    <w:p w14:paraId="5032ED9B" w14:textId="77777777" w:rsidR="00314DB1" w:rsidRDefault="00314DB1"/>
    <w:p w14:paraId="3745CF07" w14:textId="77777777" w:rsidR="00314DB1" w:rsidRDefault="00314DB1"/>
    <w:p w14:paraId="5EE0626E" w14:textId="77777777" w:rsidR="00314DB1" w:rsidRDefault="00314DB1"/>
    <w:p w14:paraId="1476D775" w14:textId="77777777" w:rsidR="00314DB1" w:rsidRDefault="00314DB1"/>
    <w:p w14:paraId="2A7ADB87" w14:textId="77777777" w:rsidR="00314DB1" w:rsidRDefault="00314DB1"/>
    <w:p w14:paraId="4FFA01AC" w14:textId="77777777" w:rsidR="00314DB1" w:rsidRDefault="00314DB1"/>
    <w:p w14:paraId="52D1D4D7" w14:textId="77777777" w:rsidR="00314DB1" w:rsidRDefault="00314DB1"/>
    <w:p w14:paraId="45C748B1" w14:textId="77777777" w:rsidR="00314DB1" w:rsidRDefault="00314DB1"/>
    <w:p w14:paraId="7267DCF0" w14:textId="77777777" w:rsidR="00314DB1" w:rsidRDefault="00314DB1"/>
    <w:p w14:paraId="62906737" w14:textId="77777777" w:rsidR="00314DB1" w:rsidRDefault="00314DB1"/>
    <w:p w14:paraId="6EB680E9" w14:textId="77777777" w:rsidR="00314DB1" w:rsidRDefault="00314DB1"/>
    <w:p w14:paraId="4166C0A7" w14:textId="77777777" w:rsidR="00314DB1" w:rsidRDefault="00314DB1"/>
    <w:p w14:paraId="0B281D11" w14:textId="77777777" w:rsidR="00314DB1" w:rsidRDefault="00314DB1"/>
    <w:p w14:paraId="3855C4CB" w14:textId="77777777" w:rsidR="00314DB1" w:rsidRDefault="00314DB1"/>
    <w:p w14:paraId="2FC25A0D" w14:textId="77777777" w:rsidR="00314DB1" w:rsidRDefault="00314DB1"/>
    <w:p w14:paraId="444B06AF" w14:textId="77777777" w:rsidR="00314DB1" w:rsidRDefault="00314DB1"/>
    <w:p w14:paraId="3F120CBA" w14:textId="77777777" w:rsidR="00314DB1" w:rsidRDefault="00314DB1"/>
    <w:p w14:paraId="4FA4977B" w14:textId="77777777" w:rsidR="00314DB1" w:rsidRDefault="00314DB1"/>
    <w:p w14:paraId="4FF4B111" w14:textId="77777777" w:rsidR="00314DB1" w:rsidRDefault="00314DB1"/>
    <w:p w14:paraId="3459405A" w14:textId="77777777" w:rsidR="00314DB1" w:rsidRDefault="00314DB1"/>
    <w:p w14:paraId="19AA6460" w14:textId="77777777" w:rsidR="00314DB1" w:rsidRDefault="00314DB1"/>
    <w:p w14:paraId="0C04E001" w14:textId="77777777" w:rsidR="00314DB1" w:rsidRDefault="00314DB1"/>
    <w:p w14:paraId="7F2DCB30" w14:textId="77777777" w:rsidR="00314DB1" w:rsidRDefault="00314DB1"/>
    <w:p w14:paraId="114F4169" w14:textId="77777777" w:rsidR="00314DB1" w:rsidRDefault="00314DB1"/>
    <w:p w14:paraId="49C4B7EB" w14:textId="77777777" w:rsidR="00314DB1" w:rsidRDefault="00314DB1"/>
    <w:p w14:paraId="508843CB" w14:textId="77777777" w:rsidR="00314DB1" w:rsidRDefault="00314DB1"/>
    <w:p w14:paraId="38814D2C" w14:textId="77777777" w:rsidR="00314DB1" w:rsidRDefault="00314DB1"/>
    <w:p w14:paraId="198F1BC5" w14:textId="77777777" w:rsidR="00314DB1" w:rsidRDefault="00314DB1"/>
    <w:p w14:paraId="1A2C4AEC" w14:textId="77777777" w:rsidR="00314DB1" w:rsidRDefault="00314DB1"/>
    <w:p w14:paraId="1564BA2D" w14:textId="77777777" w:rsidR="00314DB1" w:rsidRDefault="00314DB1"/>
    <w:p w14:paraId="46F9BE54" w14:textId="77777777" w:rsidR="00314DB1" w:rsidRDefault="00314DB1"/>
    <w:p w14:paraId="16F57700" w14:textId="77777777" w:rsidR="00314DB1" w:rsidRDefault="00314DB1"/>
    <w:p w14:paraId="094FF55B" w14:textId="760773E1" w:rsidR="00013F58" w:rsidRDefault="000254A2">
      <w:pPr>
        <w:rPr>
          <w:rFonts w:eastAsiaTheme="majorEastAsia" w:cstheme="majorBidi"/>
          <w:b/>
          <w:bCs/>
          <w:sz w:val="32"/>
          <w:szCs w:val="28"/>
          <w:lang w:eastAsia="en-US"/>
        </w:rPr>
      </w:pPr>
      <w:r>
        <w:rPr>
          <w:noProof/>
        </w:rPr>
        <w:drawing>
          <wp:anchor distT="0" distB="0" distL="114300" distR="114300" simplePos="0" relativeHeight="251700224" behindDoc="0" locked="0" layoutInCell="1" allowOverlap="1" wp14:anchorId="20695E0F" wp14:editId="5C0C1129">
            <wp:simplePos x="0" y="0"/>
            <wp:positionH relativeFrom="margin">
              <wp:posOffset>-4445</wp:posOffset>
            </wp:positionH>
            <wp:positionV relativeFrom="page">
              <wp:posOffset>904875</wp:posOffset>
            </wp:positionV>
            <wp:extent cx="4124325" cy="5542915"/>
            <wp:effectExtent l="0" t="0" r="0" b="63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31903" cy="5553107"/>
                    </a:xfrm>
                    <a:prstGeom prst="rect">
                      <a:avLst/>
                    </a:prstGeom>
                  </pic:spPr>
                </pic:pic>
              </a:graphicData>
            </a:graphic>
            <wp14:sizeRelH relativeFrom="margin">
              <wp14:pctWidth>0</wp14:pctWidth>
            </wp14:sizeRelH>
            <wp14:sizeRelV relativeFrom="margin">
              <wp14:pctHeight>0</wp14:pctHeight>
            </wp14:sizeRelV>
          </wp:anchor>
        </w:drawing>
      </w:r>
      <w:r w:rsidR="00013F58">
        <w:br w:type="page"/>
      </w:r>
    </w:p>
    <w:p w14:paraId="54B3B1F3" w14:textId="4D8E92D9" w:rsidR="002477B0" w:rsidRDefault="00013F58" w:rsidP="002A7E84">
      <w:pPr>
        <w:pStyle w:val="berschrift1"/>
      </w:pPr>
      <w:bookmarkStart w:id="3" w:name="_Toc100178334"/>
      <w:r>
        <w:lastRenderedPageBreak/>
        <w:t>Domain-Model</w:t>
      </w:r>
      <w:bookmarkEnd w:id="3"/>
    </w:p>
    <w:p w14:paraId="71A46A77" w14:textId="2C97D2E8" w:rsidR="002477B0" w:rsidRDefault="002477B0">
      <w:pPr>
        <w:rPr>
          <w:rFonts w:eastAsiaTheme="majorEastAsia" w:cstheme="majorBidi"/>
          <w:b/>
          <w:bCs/>
          <w:sz w:val="32"/>
          <w:szCs w:val="28"/>
          <w:lang w:eastAsia="en-US"/>
        </w:rPr>
      </w:pPr>
      <w:r>
        <w:rPr>
          <w:noProof/>
        </w:rPr>
        <w:drawing>
          <wp:anchor distT="0" distB="0" distL="114300" distR="114300" simplePos="0" relativeHeight="251701248" behindDoc="0" locked="0" layoutInCell="1" allowOverlap="1" wp14:anchorId="1B0673EA" wp14:editId="4CD09D67">
            <wp:simplePos x="0" y="0"/>
            <wp:positionH relativeFrom="column">
              <wp:posOffset>-4445</wp:posOffset>
            </wp:positionH>
            <wp:positionV relativeFrom="page">
              <wp:posOffset>1285875</wp:posOffset>
            </wp:positionV>
            <wp:extent cx="5819775" cy="4305300"/>
            <wp:effectExtent l="0" t="0" r="9525"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9775" cy="4305300"/>
                    </a:xfrm>
                    <a:prstGeom prst="rect">
                      <a:avLst/>
                    </a:prstGeom>
                    <a:noFill/>
                    <a:ln>
                      <a:noFill/>
                    </a:ln>
                  </pic:spPr>
                </pic:pic>
              </a:graphicData>
            </a:graphic>
          </wp:anchor>
        </w:drawing>
      </w:r>
      <w:r>
        <w:t>Hier haben wir das Businessmodel wie die Applikation ablaufen würde, welches man von den CRC Karten her ableiten kann.</w:t>
      </w:r>
      <w:r>
        <w:br w:type="page"/>
      </w:r>
    </w:p>
    <w:p w14:paraId="5868F512" w14:textId="4E2BC7FF" w:rsidR="003B2607" w:rsidRDefault="002477B0" w:rsidP="002A7E84">
      <w:pPr>
        <w:pStyle w:val="berschrift1"/>
      </w:pPr>
      <w:r>
        <w:lastRenderedPageBreak/>
        <w:t>Klassendiagramm</w:t>
      </w:r>
    </w:p>
    <w:p w14:paraId="33F154F0" w14:textId="4E22BF6B" w:rsidR="002477B0" w:rsidRPr="002477B0" w:rsidRDefault="002477B0" w:rsidP="002477B0">
      <w:pPr>
        <w:rPr>
          <w:lang w:eastAsia="en-US"/>
        </w:rPr>
      </w:pPr>
      <w:r>
        <w:rPr>
          <w:noProof/>
          <w:lang w:eastAsia="en-US"/>
        </w:rPr>
        <w:drawing>
          <wp:anchor distT="0" distB="0" distL="114300" distR="114300" simplePos="0" relativeHeight="251702272" behindDoc="0" locked="0" layoutInCell="1" allowOverlap="1" wp14:anchorId="6C8C5A23" wp14:editId="5589B51F">
            <wp:simplePos x="0" y="0"/>
            <wp:positionH relativeFrom="column">
              <wp:posOffset>-4445</wp:posOffset>
            </wp:positionH>
            <wp:positionV relativeFrom="page">
              <wp:posOffset>1285875</wp:posOffset>
            </wp:positionV>
            <wp:extent cx="5953125" cy="3286125"/>
            <wp:effectExtent l="0" t="0" r="9525" b="952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125" cy="3286125"/>
                    </a:xfrm>
                    <a:prstGeom prst="rect">
                      <a:avLst/>
                    </a:prstGeom>
                    <a:noFill/>
                    <a:ln>
                      <a:noFill/>
                    </a:ln>
                  </pic:spPr>
                </pic:pic>
              </a:graphicData>
            </a:graphic>
          </wp:anchor>
        </w:drawing>
      </w:r>
      <w:r>
        <w:rPr>
          <w:lang w:eastAsia="en-US"/>
        </w:rPr>
        <w:t xml:space="preserve">Und das ist das Klassendiagramm welches </w:t>
      </w:r>
      <w:r w:rsidR="00F26DE5">
        <w:rPr>
          <w:lang w:eastAsia="en-US"/>
        </w:rPr>
        <w:t>die ganzen Methoden in den einzelnen Klassen angeben.</w:t>
      </w:r>
    </w:p>
    <w:sectPr w:rsidR="002477B0" w:rsidRPr="002477B0" w:rsidSect="00016FB7">
      <w:headerReference w:type="even" r:id="rId14"/>
      <w:headerReference w:type="default" r:id="rId15"/>
      <w:footerReference w:type="even" r:id="rId16"/>
      <w:footerReference w:type="default" r:id="rId17"/>
      <w:headerReference w:type="first" r:id="rId18"/>
      <w:footerReference w:type="first" r:id="rId19"/>
      <w:pgSz w:w="11906" w:h="16838"/>
      <w:pgMar w:top="1417" w:right="1106"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C43CD" w14:textId="77777777" w:rsidR="002A6850" w:rsidRDefault="002A6850">
      <w:r>
        <w:separator/>
      </w:r>
    </w:p>
  </w:endnote>
  <w:endnote w:type="continuationSeparator" w:id="0">
    <w:p w14:paraId="085A22D0" w14:textId="77777777" w:rsidR="002A6850" w:rsidRDefault="002A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E8A8C" w14:textId="77777777" w:rsidR="00FE46BF" w:rsidRDefault="00FE46B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7166A" w14:textId="2918B4DE" w:rsidR="00F8728E" w:rsidRPr="00FC618C" w:rsidRDefault="003E1164" w:rsidP="00672A9C">
    <w:pPr>
      <w:pBdr>
        <w:top w:val="single" w:sz="6" w:space="1" w:color="auto"/>
      </w:pBdr>
      <w:tabs>
        <w:tab w:val="center" w:pos="4819"/>
        <w:tab w:val="right" w:pos="9214"/>
      </w:tabs>
      <w:rPr>
        <w:rFonts w:ascii="Calibri" w:hAnsi="Calibri" w:cs="Arial"/>
        <w:sz w:val="20"/>
        <w:lang w:eastAsia="de-DE"/>
      </w:rPr>
    </w:pPr>
    <w:r>
      <w:rPr>
        <w:rFonts w:ascii="Calibri" w:hAnsi="Calibri" w:cs="Arial"/>
        <w:sz w:val="20"/>
        <w:lang w:eastAsia="de-DE"/>
      </w:rPr>
      <w:t>Lorin Fankhauser &amp; Muhamet Krasniqi</w:t>
    </w:r>
    <w:r w:rsidR="00F8728E">
      <w:rPr>
        <w:rFonts w:ascii="Calibri" w:hAnsi="Calibri" w:cs="Arial"/>
        <w:sz w:val="20"/>
        <w:lang w:eastAsia="de-DE"/>
      </w:rPr>
      <w:tab/>
    </w:r>
    <w:r w:rsidR="00F8728E">
      <w:rPr>
        <w:rFonts w:ascii="Calibri" w:hAnsi="Calibri" w:cs="Arial"/>
        <w:sz w:val="20"/>
        <w:lang w:eastAsia="de-DE"/>
      </w:rPr>
      <w:fldChar w:fldCharType="begin"/>
    </w:r>
    <w:r w:rsidR="00F8728E">
      <w:rPr>
        <w:rFonts w:ascii="Calibri" w:hAnsi="Calibri" w:cs="Arial"/>
        <w:sz w:val="20"/>
        <w:lang w:eastAsia="de-DE"/>
      </w:rPr>
      <w:instrText xml:space="preserve"> TIME  \@ "dd.MM.yyyy"  \* MERGEFORMAT </w:instrText>
    </w:r>
    <w:r w:rsidR="00F8728E">
      <w:rPr>
        <w:rFonts w:ascii="Calibri" w:hAnsi="Calibri" w:cs="Arial"/>
        <w:sz w:val="20"/>
        <w:lang w:eastAsia="de-DE"/>
      </w:rPr>
      <w:fldChar w:fldCharType="separate"/>
    </w:r>
    <w:r w:rsidR="002477B0">
      <w:rPr>
        <w:rFonts w:ascii="Calibri" w:hAnsi="Calibri" w:cs="Arial"/>
        <w:noProof/>
        <w:sz w:val="20"/>
        <w:lang w:eastAsia="de-DE"/>
      </w:rPr>
      <w:t>06.04.2022</w:t>
    </w:r>
    <w:r w:rsidR="00F8728E">
      <w:rPr>
        <w:rFonts w:ascii="Calibri" w:hAnsi="Calibri" w:cs="Arial"/>
        <w:sz w:val="20"/>
        <w:lang w:eastAsia="de-DE"/>
      </w:rPr>
      <w:fldChar w:fldCharType="end"/>
    </w:r>
    <w:r w:rsidR="00F8728E">
      <w:rPr>
        <w:rFonts w:ascii="Calibri" w:hAnsi="Calibri" w:cs="Arial"/>
        <w:sz w:val="20"/>
        <w:lang w:eastAsia="de-DE"/>
      </w:rPr>
      <w:tab/>
    </w:r>
    <w:r w:rsidR="00F8728E">
      <w:rPr>
        <w:rFonts w:ascii="Calibri" w:hAnsi="Calibri" w:cs="Arial"/>
        <w:sz w:val="20"/>
        <w:lang w:eastAsia="de-DE"/>
      </w:rPr>
      <w:fldChar w:fldCharType="begin"/>
    </w:r>
    <w:r w:rsidR="00F8728E">
      <w:rPr>
        <w:rFonts w:ascii="Calibri" w:hAnsi="Calibri" w:cs="Arial"/>
        <w:sz w:val="20"/>
        <w:lang w:eastAsia="de-DE"/>
      </w:rPr>
      <w:instrText xml:space="preserve"> PAGE   \* MERGEFORMAT </w:instrText>
    </w:r>
    <w:r w:rsidR="00F8728E">
      <w:rPr>
        <w:rFonts w:ascii="Calibri" w:hAnsi="Calibri" w:cs="Arial"/>
        <w:sz w:val="20"/>
        <w:lang w:eastAsia="de-DE"/>
      </w:rPr>
      <w:fldChar w:fldCharType="separate"/>
    </w:r>
    <w:r w:rsidR="00D118F4">
      <w:rPr>
        <w:rFonts w:ascii="Calibri" w:hAnsi="Calibri" w:cs="Arial"/>
        <w:noProof/>
        <w:sz w:val="20"/>
        <w:lang w:eastAsia="de-DE"/>
      </w:rPr>
      <w:t>1</w:t>
    </w:r>
    <w:r w:rsidR="00F8728E">
      <w:rPr>
        <w:rFonts w:ascii="Calibri" w:hAnsi="Calibri" w:cs="Arial"/>
        <w:sz w:val="20"/>
        <w:lang w:eastAsia="de-DE"/>
      </w:rPr>
      <w:fldChar w:fldCharType="end"/>
    </w:r>
  </w:p>
  <w:p w14:paraId="13E3B208" w14:textId="4AC2DCCB" w:rsidR="00F8728E" w:rsidRDefault="00F8728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BDE66" w14:textId="77777777" w:rsidR="00FE46BF" w:rsidRDefault="00FE46B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AFDE9" w14:textId="77777777" w:rsidR="002A6850" w:rsidRDefault="002A6850">
      <w:r>
        <w:separator/>
      </w:r>
    </w:p>
  </w:footnote>
  <w:footnote w:type="continuationSeparator" w:id="0">
    <w:p w14:paraId="0220CFB4" w14:textId="77777777" w:rsidR="002A6850" w:rsidRDefault="002A6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0EFD7" w14:textId="77777777" w:rsidR="00FE46BF" w:rsidRDefault="00FE46B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DA11" w14:textId="054CF20F" w:rsidR="00F8728E" w:rsidRDefault="003E1164" w:rsidP="00D20BB7">
    <w:pPr>
      <w:pStyle w:val="Kopfzeile"/>
      <w:tabs>
        <w:tab w:val="clear" w:pos="9072"/>
        <w:tab w:val="right" w:pos="9356"/>
      </w:tabs>
    </w:pPr>
    <w:r w:rsidRPr="004F1335">
      <w:rPr>
        <w:noProof/>
        <w:lang w:eastAsia="de-DE"/>
      </w:rPr>
      <w:drawing>
        <wp:anchor distT="0" distB="0" distL="114300" distR="114300" simplePos="0" relativeHeight="251659264" behindDoc="0" locked="0" layoutInCell="1" allowOverlap="1" wp14:anchorId="6201998A" wp14:editId="596F634E">
          <wp:simplePos x="0" y="0"/>
          <wp:positionH relativeFrom="margin">
            <wp:posOffset>4824730</wp:posOffset>
          </wp:positionH>
          <wp:positionV relativeFrom="paragraph">
            <wp:posOffset>-116205</wp:posOffset>
          </wp:positionV>
          <wp:extent cx="1254125" cy="304165"/>
          <wp:effectExtent l="0" t="0" r="3175" b="63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54125" cy="304165"/>
                  </a:xfrm>
                  <a:prstGeom prst="rect">
                    <a:avLst/>
                  </a:prstGeom>
                </pic:spPr>
              </pic:pic>
            </a:graphicData>
          </a:graphic>
          <wp14:sizeRelH relativeFrom="margin">
            <wp14:pctWidth>0</wp14:pctWidth>
          </wp14:sizeRelH>
          <wp14:sizeRelV relativeFrom="margin">
            <wp14:pctHeight>0</wp14:pctHeight>
          </wp14:sizeRelV>
        </wp:anchor>
      </w:drawing>
    </w:r>
    <w:r>
      <w:t>Stock</w:t>
    </w:r>
    <w:r w:rsidR="00013F58">
      <w:t>s</w:t>
    </w:r>
    <w:r>
      <w:t xml:space="preserve"> Management System</w:t>
    </w:r>
    <w:r w:rsidR="00F8728E">
      <w:tab/>
    </w:r>
  </w:p>
  <w:p w14:paraId="2C639BC3" w14:textId="77777777" w:rsidR="00F8728E" w:rsidRPr="00BD4773" w:rsidRDefault="00F8728E" w:rsidP="00D20BB7">
    <w:pPr>
      <w:pStyle w:val="Kopfzeile"/>
      <w:tabs>
        <w:tab w:val="clear" w:pos="9072"/>
        <w:tab w:val="right" w:pos="9356"/>
      </w:tabs>
      <w:rPr>
        <w:b/>
        <w:color w:val="808080"/>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4A7E5" w14:textId="77777777" w:rsidR="00FE46BF" w:rsidRDefault="00FE46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2FE9"/>
    <w:multiLevelType w:val="hybridMultilevel"/>
    <w:tmpl w:val="12A6C09C"/>
    <w:lvl w:ilvl="0" w:tplc="BA665090">
      <w:start w:val="7"/>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4D97145"/>
    <w:multiLevelType w:val="hybridMultilevel"/>
    <w:tmpl w:val="5E9E5C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E88287F"/>
    <w:multiLevelType w:val="hybridMultilevel"/>
    <w:tmpl w:val="1D9091BA"/>
    <w:lvl w:ilvl="0" w:tplc="02C833BC">
      <w:start w:val="1"/>
      <w:numFmt w:val="decimal"/>
      <w:lvlText w:val="%1."/>
      <w:lvlJc w:val="left"/>
      <w:pPr>
        <w:ind w:left="780" w:hanging="4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0926B36"/>
    <w:multiLevelType w:val="multilevel"/>
    <w:tmpl w:val="AF90B07E"/>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1002" w:hanging="576"/>
      </w:pPr>
      <w:rPr>
        <w:rFonts w:hint="default"/>
      </w:rPr>
    </w:lvl>
    <w:lvl w:ilvl="2">
      <w:start w:val="1"/>
      <w:numFmt w:val="decimal"/>
      <w:pStyle w:val="berschrift3"/>
      <w:lvlText w:val="%1.%2.%3"/>
      <w:lvlJc w:val="left"/>
      <w:pPr>
        <w:ind w:left="1287"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6526205C"/>
    <w:multiLevelType w:val="hybridMultilevel"/>
    <w:tmpl w:val="33A0F572"/>
    <w:lvl w:ilvl="0" w:tplc="C0843064">
      <w:start w:val="1"/>
      <w:numFmt w:val="bullet"/>
      <w:lvlText w:val=""/>
      <w:lvlJc w:val="left"/>
      <w:pPr>
        <w:ind w:left="720" w:hanging="360"/>
      </w:pPr>
      <w:rPr>
        <w:rFonts w:ascii="Wingdings" w:hAnsi="Wingdings" w:hint="default"/>
        <w:u w:color="FF00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6ED3736C"/>
    <w:multiLevelType w:val="hybridMultilevel"/>
    <w:tmpl w:val="96D873D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6EF74772"/>
    <w:multiLevelType w:val="hybridMultilevel"/>
    <w:tmpl w:val="D9B2FEB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732479DD"/>
    <w:multiLevelType w:val="hybridMultilevel"/>
    <w:tmpl w:val="B122E716"/>
    <w:lvl w:ilvl="0" w:tplc="782EE272">
      <w:start w:val="1"/>
      <w:numFmt w:val="bullet"/>
      <w:pStyle w:val="Formatvorlage1"/>
      <w:lvlText w:val=""/>
      <w:lvlJc w:val="left"/>
      <w:pPr>
        <w:tabs>
          <w:tab w:val="num" w:pos="2138"/>
        </w:tabs>
        <w:ind w:left="2138" w:hanging="360"/>
      </w:pPr>
      <w:rPr>
        <w:rFonts w:ascii="Symbol" w:hAnsi="Symbol" w:hint="default"/>
      </w:rPr>
    </w:lvl>
    <w:lvl w:ilvl="1" w:tplc="04070003" w:tentative="1">
      <w:start w:val="1"/>
      <w:numFmt w:val="bullet"/>
      <w:lvlText w:val="o"/>
      <w:lvlJc w:val="left"/>
      <w:pPr>
        <w:tabs>
          <w:tab w:val="num" w:pos="2858"/>
        </w:tabs>
        <w:ind w:left="2858" w:hanging="360"/>
      </w:pPr>
      <w:rPr>
        <w:rFonts w:ascii="Courier New" w:hAnsi="Courier New" w:hint="default"/>
      </w:rPr>
    </w:lvl>
    <w:lvl w:ilvl="2" w:tplc="04070005" w:tentative="1">
      <w:start w:val="1"/>
      <w:numFmt w:val="bullet"/>
      <w:lvlText w:val=""/>
      <w:lvlJc w:val="left"/>
      <w:pPr>
        <w:tabs>
          <w:tab w:val="num" w:pos="3578"/>
        </w:tabs>
        <w:ind w:left="3578" w:hanging="360"/>
      </w:pPr>
      <w:rPr>
        <w:rFonts w:ascii="Wingdings" w:hAnsi="Wingdings" w:hint="default"/>
      </w:rPr>
    </w:lvl>
    <w:lvl w:ilvl="3" w:tplc="04070001" w:tentative="1">
      <w:start w:val="1"/>
      <w:numFmt w:val="bullet"/>
      <w:lvlText w:val=""/>
      <w:lvlJc w:val="left"/>
      <w:pPr>
        <w:tabs>
          <w:tab w:val="num" w:pos="4298"/>
        </w:tabs>
        <w:ind w:left="4298" w:hanging="360"/>
      </w:pPr>
      <w:rPr>
        <w:rFonts w:ascii="Symbol" w:hAnsi="Symbol" w:hint="default"/>
      </w:rPr>
    </w:lvl>
    <w:lvl w:ilvl="4" w:tplc="04070003" w:tentative="1">
      <w:start w:val="1"/>
      <w:numFmt w:val="bullet"/>
      <w:lvlText w:val="o"/>
      <w:lvlJc w:val="left"/>
      <w:pPr>
        <w:tabs>
          <w:tab w:val="num" w:pos="5018"/>
        </w:tabs>
        <w:ind w:left="5018" w:hanging="360"/>
      </w:pPr>
      <w:rPr>
        <w:rFonts w:ascii="Courier New" w:hAnsi="Courier New" w:hint="default"/>
      </w:rPr>
    </w:lvl>
    <w:lvl w:ilvl="5" w:tplc="04070005" w:tentative="1">
      <w:start w:val="1"/>
      <w:numFmt w:val="bullet"/>
      <w:lvlText w:val=""/>
      <w:lvlJc w:val="left"/>
      <w:pPr>
        <w:tabs>
          <w:tab w:val="num" w:pos="5738"/>
        </w:tabs>
        <w:ind w:left="5738" w:hanging="360"/>
      </w:pPr>
      <w:rPr>
        <w:rFonts w:ascii="Wingdings" w:hAnsi="Wingdings" w:hint="default"/>
      </w:rPr>
    </w:lvl>
    <w:lvl w:ilvl="6" w:tplc="04070001" w:tentative="1">
      <w:start w:val="1"/>
      <w:numFmt w:val="bullet"/>
      <w:lvlText w:val=""/>
      <w:lvlJc w:val="left"/>
      <w:pPr>
        <w:tabs>
          <w:tab w:val="num" w:pos="6458"/>
        </w:tabs>
        <w:ind w:left="6458" w:hanging="360"/>
      </w:pPr>
      <w:rPr>
        <w:rFonts w:ascii="Symbol" w:hAnsi="Symbol" w:hint="default"/>
      </w:rPr>
    </w:lvl>
    <w:lvl w:ilvl="7" w:tplc="04070003" w:tentative="1">
      <w:start w:val="1"/>
      <w:numFmt w:val="bullet"/>
      <w:lvlText w:val="o"/>
      <w:lvlJc w:val="left"/>
      <w:pPr>
        <w:tabs>
          <w:tab w:val="num" w:pos="7178"/>
        </w:tabs>
        <w:ind w:left="7178" w:hanging="360"/>
      </w:pPr>
      <w:rPr>
        <w:rFonts w:ascii="Courier New" w:hAnsi="Courier New" w:hint="default"/>
      </w:rPr>
    </w:lvl>
    <w:lvl w:ilvl="8" w:tplc="04070005" w:tentative="1">
      <w:start w:val="1"/>
      <w:numFmt w:val="bullet"/>
      <w:lvlText w:val=""/>
      <w:lvlJc w:val="left"/>
      <w:pPr>
        <w:tabs>
          <w:tab w:val="num" w:pos="7898"/>
        </w:tabs>
        <w:ind w:left="7898" w:hanging="360"/>
      </w:pPr>
      <w:rPr>
        <w:rFonts w:ascii="Wingdings" w:hAnsi="Wingdings" w:hint="default"/>
      </w:rPr>
    </w:lvl>
  </w:abstractNum>
  <w:num w:numId="1" w16cid:durableId="1211646971">
    <w:abstractNumId w:val="5"/>
  </w:num>
  <w:num w:numId="2" w16cid:durableId="1560247048">
    <w:abstractNumId w:val="2"/>
  </w:num>
  <w:num w:numId="3" w16cid:durableId="1442141234">
    <w:abstractNumId w:val="3"/>
  </w:num>
  <w:num w:numId="4" w16cid:durableId="653341241">
    <w:abstractNumId w:val="7"/>
  </w:num>
  <w:num w:numId="5" w16cid:durableId="1114252108">
    <w:abstractNumId w:val="0"/>
  </w:num>
  <w:num w:numId="6" w16cid:durableId="94447672">
    <w:abstractNumId w:val="4"/>
  </w:num>
  <w:num w:numId="7" w16cid:durableId="21246386">
    <w:abstractNumId w:val="1"/>
  </w:num>
  <w:num w:numId="8" w16cid:durableId="1820344369">
    <w:abstractNumId w:val="3"/>
  </w:num>
  <w:num w:numId="9" w16cid:durableId="7804511">
    <w:abstractNumId w:val="3"/>
  </w:num>
  <w:num w:numId="10" w16cid:durableId="1004818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6D"/>
    <w:rsid w:val="00013F58"/>
    <w:rsid w:val="00013FC9"/>
    <w:rsid w:val="000158DA"/>
    <w:rsid w:val="00016FB7"/>
    <w:rsid w:val="0002008C"/>
    <w:rsid w:val="000254A2"/>
    <w:rsid w:val="000319F7"/>
    <w:rsid w:val="00042237"/>
    <w:rsid w:val="00044070"/>
    <w:rsid w:val="000510CC"/>
    <w:rsid w:val="000649DD"/>
    <w:rsid w:val="00064F85"/>
    <w:rsid w:val="00070130"/>
    <w:rsid w:val="000742A7"/>
    <w:rsid w:val="00082D80"/>
    <w:rsid w:val="000943C4"/>
    <w:rsid w:val="000955E2"/>
    <w:rsid w:val="00097304"/>
    <w:rsid w:val="000A3F7E"/>
    <w:rsid w:val="000A5460"/>
    <w:rsid w:val="000B05AB"/>
    <w:rsid w:val="000B08A0"/>
    <w:rsid w:val="000B0B72"/>
    <w:rsid w:val="000B72D2"/>
    <w:rsid w:val="000C4C3C"/>
    <w:rsid w:val="000D4350"/>
    <w:rsid w:val="000D59C2"/>
    <w:rsid w:val="000E0B90"/>
    <w:rsid w:val="000E3459"/>
    <w:rsid w:val="00100DDD"/>
    <w:rsid w:val="00117FB1"/>
    <w:rsid w:val="001216EA"/>
    <w:rsid w:val="00143875"/>
    <w:rsid w:val="001462F3"/>
    <w:rsid w:val="00146DB2"/>
    <w:rsid w:val="001475B4"/>
    <w:rsid w:val="00156927"/>
    <w:rsid w:val="0016786D"/>
    <w:rsid w:val="00173CD0"/>
    <w:rsid w:val="00182826"/>
    <w:rsid w:val="001909DF"/>
    <w:rsid w:val="00195D65"/>
    <w:rsid w:val="001A3A52"/>
    <w:rsid w:val="001B15BD"/>
    <w:rsid w:val="001C5487"/>
    <w:rsid w:val="001E5C47"/>
    <w:rsid w:val="001E7ED6"/>
    <w:rsid w:val="001F3E59"/>
    <w:rsid w:val="002046FA"/>
    <w:rsid w:val="002238A0"/>
    <w:rsid w:val="00226BA5"/>
    <w:rsid w:val="00237D51"/>
    <w:rsid w:val="002422F5"/>
    <w:rsid w:val="002450DA"/>
    <w:rsid w:val="002477B0"/>
    <w:rsid w:val="0025097F"/>
    <w:rsid w:val="002522D5"/>
    <w:rsid w:val="00252D4C"/>
    <w:rsid w:val="00254DF1"/>
    <w:rsid w:val="00255844"/>
    <w:rsid w:val="00266B17"/>
    <w:rsid w:val="0027543D"/>
    <w:rsid w:val="0028162C"/>
    <w:rsid w:val="0028544C"/>
    <w:rsid w:val="002854F8"/>
    <w:rsid w:val="002936F0"/>
    <w:rsid w:val="00293CA2"/>
    <w:rsid w:val="002964EC"/>
    <w:rsid w:val="0029658D"/>
    <w:rsid w:val="002A159C"/>
    <w:rsid w:val="002A17A1"/>
    <w:rsid w:val="002A6850"/>
    <w:rsid w:val="002A7E84"/>
    <w:rsid w:val="002B5FE8"/>
    <w:rsid w:val="002B7B85"/>
    <w:rsid w:val="002D2CAB"/>
    <w:rsid w:val="002E3787"/>
    <w:rsid w:val="002E423C"/>
    <w:rsid w:val="002E6C08"/>
    <w:rsid w:val="00307151"/>
    <w:rsid w:val="00310D42"/>
    <w:rsid w:val="00314DB1"/>
    <w:rsid w:val="003211A1"/>
    <w:rsid w:val="00326847"/>
    <w:rsid w:val="003552B8"/>
    <w:rsid w:val="00355DF4"/>
    <w:rsid w:val="0036693A"/>
    <w:rsid w:val="0037746E"/>
    <w:rsid w:val="003A4704"/>
    <w:rsid w:val="003A48FD"/>
    <w:rsid w:val="003A68FB"/>
    <w:rsid w:val="003B1D04"/>
    <w:rsid w:val="003B2607"/>
    <w:rsid w:val="003C1171"/>
    <w:rsid w:val="003C5BD5"/>
    <w:rsid w:val="003C5FF5"/>
    <w:rsid w:val="003C769A"/>
    <w:rsid w:val="003C7896"/>
    <w:rsid w:val="003D43BF"/>
    <w:rsid w:val="003E1164"/>
    <w:rsid w:val="003E47A8"/>
    <w:rsid w:val="003E55BC"/>
    <w:rsid w:val="003E75F5"/>
    <w:rsid w:val="003F4245"/>
    <w:rsid w:val="003F6EF9"/>
    <w:rsid w:val="00401BA5"/>
    <w:rsid w:val="00405140"/>
    <w:rsid w:val="00413273"/>
    <w:rsid w:val="004166B5"/>
    <w:rsid w:val="00433FF3"/>
    <w:rsid w:val="00434BAE"/>
    <w:rsid w:val="00440063"/>
    <w:rsid w:val="0044102B"/>
    <w:rsid w:val="0044646E"/>
    <w:rsid w:val="00464441"/>
    <w:rsid w:val="004738ED"/>
    <w:rsid w:val="004A3D26"/>
    <w:rsid w:val="004B0B63"/>
    <w:rsid w:val="004B17C9"/>
    <w:rsid w:val="004B5939"/>
    <w:rsid w:val="004C5FDD"/>
    <w:rsid w:val="004D28BF"/>
    <w:rsid w:val="004D2A4C"/>
    <w:rsid w:val="004D756E"/>
    <w:rsid w:val="004E360D"/>
    <w:rsid w:val="004E4190"/>
    <w:rsid w:val="004F1335"/>
    <w:rsid w:val="004F3D4F"/>
    <w:rsid w:val="004F4F46"/>
    <w:rsid w:val="00501A8C"/>
    <w:rsid w:val="0050463E"/>
    <w:rsid w:val="00512B74"/>
    <w:rsid w:val="00513368"/>
    <w:rsid w:val="00514E06"/>
    <w:rsid w:val="005222FB"/>
    <w:rsid w:val="00523330"/>
    <w:rsid w:val="005341A3"/>
    <w:rsid w:val="00553C62"/>
    <w:rsid w:val="00555DF4"/>
    <w:rsid w:val="005677CD"/>
    <w:rsid w:val="0057613C"/>
    <w:rsid w:val="00584919"/>
    <w:rsid w:val="00591226"/>
    <w:rsid w:val="005932F2"/>
    <w:rsid w:val="005A4628"/>
    <w:rsid w:val="005A7F7A"/>
    <w:rsid w:val="005B76DD"/>
    <w:rsid w:val="005C14AD"/>
    <w:rsid w:val="005C272F"/>
    <w:rsid w:val="005C7B25"/>
    <w:rsid w:val="005D1F05"/>
    <w:rsid w:val="005D249F"/>
    <w:rsid w:val="005D7690"/>
    <w:rsid w:val="005E0B63"/>
    <w:rsid w:val="0060577E"/>
    <w:rsid w:val="00605A8D"/>
    <w:rsid w:val="00614A17"/>
    <w:rsid w:val="00616613"/>
    <w:rsid w:val="006234E4"/>
    <w:rsid w:val="00625346"/>
    <w:rsid w:val="00633000"/>
    <w:rsid w:val="006338E5"/>
    <w:rsid w:val="006413B9"/>
    <w:rsid w:val="006437C5"/>
    <w:rsid w:val="00650BB5"/>
    <w:rsid w:val="00663709"/>
    <w:rsid w:val="00672A9C"/>
    <w:rsid w:val="0067579A"/>
    <w:rsid w:val="00676291"/>
    <w:rsid w:val="006767C3"/>
    <w:rsid w:val="00681DAA"/>
    <w:rsid w:val="00684E6A"/>
    <w:rsid w:val="006864EE"/>
    <w:rsid w:val="00686C32"/>
    <w:rsid w:val="00690C9C"/>
    <w:rsid w:val="00692DC7"/>
    <w:rsid w:val="0069634E"/>
    <w:rsid w:val="00697231"/>
    <w:rsid w:val="006C0519"/>
    <w:rsid w:val="006E7904"/>
    <w:rsid w:val="006F25EB"/>
    <w:rsid w:val="00712A2F"/>
    <w:rsid w:val="007335AE"/>
    <w:rsid w:val="00735517"/>
    <w:rsid w:val="0073645E"/>
    <w:rsid w:val="0076751C"/>
    <w:rsid w:val="00773A2C"/>
    <w:rsid w:val="007760C4"/>
    <w:rsid w:val="0077623C"/>
    <w:rsid w:val="00777E30"/>
    <w:rsid w:val="00781517"/>
    <w:rsid w:val="00785383"/>
    <w:rsid w:val="00787DD6"/>
    <w:rsid w:val="00797E4E"/>
    <w:rsid w:val="007A0FBC"/>
    <w:rsid w:val="007A3ED7"/>
    <w:rsid w:val="007B318E"/>
    <w:rsid w:val="007B72F4"/>
    <w:rsid w:val="007D167E"/>
    <w:rsid w:val="007D20C1"/>
    <w:rsid w:val="007E2717"/>
    <w:rsid w:val="007F2EF0"/>
    <w:rsid w:val="007F7788"/>
    <w:rsid w:val="0080109F"/>
    <w:rsid w:val="00813D6D"/>
    <w:rsid w:val="0081428C"/>
    <w:rsid w:val="00814405"/>
    <w:rsid w:val="00814CD9"/>
    <w:rsid w:val="00820843"/>
    <w:rsid w:val="00820964"/>
    <w:rsid w:val="00824648"/>
    <w:rsid w:val="0082473D"/>
    <w:rsid w:val="00852508"/>
    <w:rsid w:val="008537FA"/>
    <w:rsid w:val="00853C23"/>
    <w:rsid w:val="00853EC8"/>
    <w:rsid w:val="00856625"/>
    <w:rsid w:val="008742F4"/>
    <w:rsid w:val="00877D2D"/>
    <w:rsid w:val="008A0537"/>
    <w:rsid w:val="008A5319"/>
    <w:rsid w:val="008B7AF7"/>
    <w:rsid w:val="008D3BCA"/>
    <w:rsid w:val="008E1288"/>
    <w:rsid w:val="008E7BF7"/>
    <w:rsid w:val="008F7DDB"/>
    <w:rsid w:val="0090276B"/>
    <w:rsid w:val="009131E9"/>
    <w:rsid w:val="00922DAF"/>
    <w:rsid w:val="009259D0"/>
    <w:rsid w:val="00933FA0"/>
    <w:rsid w:val="00943AFA"/>
    <w:rsid w:val="00947A18"/>
    <w:rsid w:val="009609AB"/>
    <w:rsid w:val="00963C27"/>
    <w:rsid w:val="009704BD"/>
    <w:rsid w:val="00972ED5"/>
    <w:rsid w:val="00981BC3"/>
    <w:rsid w:val="00982467"/>
    <w:rsid w:val="009906DD"/>
    <w:rsid w:val="00993762"/>
    <w:rsid w:val="009A6A45"/>
    <w:rsid w:val="009B71EC"/>
    <w:rsid w:val="009B7D4F"/>
    <w:rsid w:val="009E05B0"/>
    <w:rsid w:val="009E2AEB"/>
    <w:rsid w:val="009E4FC3"/>
    <w:rsid w:val="009E5211"/>
    <w:rsid w:val="009F63F7"/>
    <w:rsid w:val="00A064C0"/>
    <w:rsid w:val="00A158BF"/>
    <w:rsid w:val="00A16A88"/>
    <w:rsid w:val="00A16CC1"/>
    <w:rsid w:val="00A23D68"/>
    <w:rsid w:val="00A27D05"/>
    <w:rsid w:val="00A42220"/>
    <w:rsid w:val="00A43405"/>
    <w:rsid w:val="00A43719"/>
    <w:rsid w:val="00A53B5D"/>
    <w:rsid w:val="00A55748"/>
    <w:rsid w:val="00A55AEE"/>
    <w:rsid w:val="00A63829"/>
    <w:rsid w:val="00A647DD"/>
    <w:rsid w:val="00A80A66"/>
    <w:rsid w:val="00A91EFF"/>
    <w:rsid w:val="00AA68F8"/>
    <w:rsid w:val="00AB3265"/>
    <w:rsid w:val="00AC48ED"/>
    <w:rsid w:val="00AD1742"/>
    <w:rsid w:val="00AD7406"/>
    <w:rsid w:val="00AD7AA1"/>
    <w:rsid w:val="00AE6760"/>
    <w:rsid w:val="00AF071A"/>
    <w:rsid w:val="00AF0EA4"/>
    <w:rsid w:val="00AF10FF"/>
    <w:rsid w:val="00AF473B"/>
    <w:rsid w:val="00B10D9C"/>
    <w:rsid w:val="00B20C7A"/>
    <w:rsid w:val="00B21933"/>
    <w:rsid w:val="00B21EA3"/>
    <w:rsid w:val="00B276BF"/>
    <w:rsid w:val="00B305F9"/>
    <w:rsid w:val="00B434AD"/>
    <w:rsid w:val="00B45A1A"/>
    <w:rsid w:val="00B56763"/>
    <w:rsid w:val="00B61269"/>
    <w:rsid w:val="00B6358E"/>
    <w:rsid w:val="00B63921"/>
    <w:rsid w:val="00B63CA7"/>
    <w:rsid w:val="00B7142E"/>
    <w:rsid w:val="00B72DD8"/>
    <w:rsid w:val="00B72F2D"/>
    <w:rsid w:val="00B76A16"/>
    <w:rsid w:val="00B9159F"/>
    <w:rsid w:val="00B945B7"/>
    <w:rsid w:val="00BA16E0"/>
    <w:rsid w:val="00BA2083"/>
    <w:rsid w:val="00BB2E4F"/>
    <w:rsid w:val="00BC4093"/>
    <w:rsid w:val="00BD2422"/>
    <w:rsid w:val="00BD4773"/>
    <w:rsid w:val="00BE24AC"/>
    <w:rsid w:val="00C004A1"/>
    <w:rsid w:val="00C01630"/>
    <w:rsid w:val="00C10441"/>
    <w:rsid w:val="00C144BC"/>
    <w:rsid w:val="00C17160"/>
    <w:rsid w:val="00C2071D"/>
    <w:rsid w:val="00C231C8"/>
    <w:rsid w:val="00C2509D"/>
    <w:rsid w:val="00C32CFC"/>
    <w:rsid w:val="00C447A6"/>
    <w:rsid w:val="00C55AF1"/>
    <w:rsid w:val="00C55F8B"/>
    <w:rsid w:val="00C56773"/>
    <w:rsid w:val="00C63D08"/>
    <w:rsid w:val="00C641BC"/>
    <w:rsid w:val="00C6515C"/>
    <w:rsid w:val="00C75E23"/>
    <w:rsid w:val="00C81894"/>
    <w:rsid w:val="00C82870"/>
    <w:rsid w:val="00C838DF"/>
    <w:rsid w:val="00C90BBF"/>
    <w:rsid w:val="00C950F5"/>
    <w:rsid w:val="00C96D48"/>
    <w:rsid w:val="00CA6DE7"/>
    <w:rsid w:val="00CB0AF0"/>
    <w:rsid w:val="00CB51A1"/>
    <w:rsid w:val="00CB77DA"/>
    <w:rsid w:val="00CD2246"/>
    <w:rsid w:val="00CD376F"/>
    <w:rsid w:val="00CD430A"/>
    <w:rsid w:val="00CE5D5D"/>
    <w:rsid w:val="00CF29F6"/>
    <w:rsid w:val="00D00B34"/>
    <w:rsid w:val="00D117D7"/>
    <w:rsid w:val="00D118F4"/>
    <w:rsid w:val="00D12A8B"/>
    <w:rsid w:val="00D20BB7"/>
    <w:rsid w:val="00D234E7"/>
    <w:rsid w:val="00D41931"/>
    <w:rsid w:val="00D43E5C"/>
    <w:rsid w:val="00D51A61"/>
    <w:rsid w:val="00D57F85"/>
    <w:rsid w:val="00D60508"/>
    <w:rsid w:val="00D60BDA"/>
    <w:rsid w:val="00D62632"/>
    <w:rsid w:val="00D64082"/>
    <w:rsid w:val="00D663CE"/>
    <w:rsid w:val="00D66D91"/>
    <w:rsid w:val="00D74D96"/>
    <w:rsid w:val="00D76F30"/>
    <w:rsid w:val="00D8049B"/>
    <w:rsid w:val="00D82741"/>
    <w:rsid w:val="00D91958"/>
    <w:rsid w:val="00D93D06"/>
    <w:rsid w:val="00D9512E"/>
    <w:rsid w:val="00DB00C5"/>
    <w:rsid w:val="00DB0C1C"/>
    <w:rsid w:val="00DB25C7"/>
    <w:rsid w:val="00DC39E2"/>
    <w:rsid w:val="00DC566E"/>
    <w:rsid w:val="00DC68B6"/>
    <w:rsid w:val="00DC79E0"/>
    <w:rsid w:val="00DD11AA"/>
    <w:rsid w:val="00DD11F7"/>
    <w:rsid w:val="00DD228A"/>
    <w:rsid w:val="00DD45D7"/>
    <w:rsid w:val="00DE2AF7"/>
    <w:rsid w:val="00DE3A30"/>
    <w:rsid w:val="00DF11D8"/>
    <w:rsid w:val="00DF6DF6"/>
    <w:rsid w:val="00E00AD1"/>
    <w:rsid w:val="00E0419B"/>
    <w:rsid w:val="00E141A0"/>
    <w:rsid w:val="00E2438D"/>
    <w:rsid w:val="00E51C5C"/>
    <w:rsid w:val="00E562AB"/>
    <w:rsid w:val="00E64978"/>
    <w:rsid w:val="00E70BD6"/>
    <w:rsid w:val="00E70D3E"/>
    <w:rsid w:val="00E7271D"/>
    <w:rsid w:val="00E75D85"/>
    <w:rsid w:val="00E763E0"/>
    <w:rsid w:val="00E80C8E"/>
    <w:rsid w:val="00E856EF"/>
    <w:rsid w:val="00EB1786"/>
    <w:rsid w:val="00EB446F"/>
    <w:rsid w:val="00EB6D03"/>
    <w:rsid w:val="00EC5975"/>
    <w:rsid w:val="00EC70AE"/>
    <w:rsid w:val="00EE0A88"/>
    <w:rsid w:val="00EE31DC"/>
    <w:rsid w:val="00EE76AC"/>
    <w:rsid w:val="00EE77EB"/>
    <w:rsid w:val="00EF4EB5"/>
    <w:rsid w:val="00F04181"/>
    <w:rsid w:val="00F10905"/>
    <w:rsid w:val="00F12142"/>
    <w:rsid w:val="00F23B16"/>
    <w:rsid w:val="00F245ED"/>
    <w:rsid w:val="00F26BA4"/>
    <w:rsid w:val="00F26DE5"/>
    <w:rsid w:val="00F2712F"/>
    <w:rsid w:val="00F276CF"/>
    <w:rsid w:val="00F367E2"/>
    <w:rsid w:val="00F75F6E"/>
    <w:rsid w:val="00F8728E"/>
    <w:rsid w:val="00F92CC4"/>
    <w:rsid w:val="00F96309"/>
    <w:rsid w:val="00F96651"/>
    <w:rsid w:val="00F96D0A"/>
    <w:rsid w:val="00F9785E"/>
    <w:rsid w:val="00FA15C2"/>
    <w:rsid w:val="00FA5260"/>
    <w:rsid w:val="00FA7D2F"/>
    <w:rsid w:val="00FB3205"/>
    <w:rsid w:val="00FB61F5"/>
    <w:rsid w:val="00FC44AB"/>
    <w:rsid w:val="00FC4D81"/>
    <w:rsid w:val="00FC7775"/>
    <w:rsid w:val="00FD10B0"/>
    <w:rsid w:val="00FD23F3"/>
    <w:rsid w:val="00FD50BD"/>
    <w:rsid w:val="00FD746B"/>
    <w:rsid w:val="00FE46BF"/>
    <w:rsid w:val="00FE754E"/>
    <w:rsid w:val="00FE7992"/>
    <w:rsid w:val="00FF0F9F"/>
    <w:rsid w:val="00FF5AD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86B85"/>
  <w15:docId w15:val="{A10D053D-7CF4-4E59-B94B-AD992715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67579A"/>
    <w:rPr>
      <w:rFonts w:ascii="Arial" w:hAnsi="Arial"/>
      <w:i/>
      <w:sz w:val="22"/>
    </w:rPr>
  </w:style>
  <w:style w:type="paragraph" w:styleId="berschrift1">
    <w:name w:val="heading 1"/>
    <w:basedOn w:val="Standard"/>
    <w:next w:val="Standard"/>
    <w:link w:val="berschrift1Zchn"/>
    <w:qFormat/>
    <w:rsid w:val="0067579A"/>
    <w:pPr>
      <w:keepNext/>
      <w:keepLines/>
      <w:numPr>
        <w:numId w:val="3"/>
      </w:numPr>
      <w:spacing w:before="360" w:after="240"/>
      <w:outlineLvl w:val="0"/>
    </w:pPr>
    <w:rPr>
      <w:rFonts w:eastAsiaTheme="majorEastAsia" w:cstheme="majorBidi"/>
      <w:b/>
      <w:bCs/>
      <w:sz w:val="32"/>
      <w:szCs w:val="28"/>
      <w:lang w:eastAsia="en-US"/>
    </w:rPr>
  </w:style>
  <w:style w:type="paragraph" w:styleId="berschrift2">
    <w:name w:val="heading 2"/>
    <w:basedOn w:val="Standard"/>
    <w:next w:val="Standard"/>
    <w:link w:val="berschrift2Zchn"/>
    <w:qFormat/>
    <w:rsid w:val="0067579A"/>
    <w:pPr>
      <w:keepNext/>
      <w:numPr>
        <w:ilvl w:val="1"/>
        <w:numId w:val="3"/>
      </w:numPr>
      <w:tabs>
        <w:tab w:val="left" w:pos="851"/>
      </w:tabs>
      <w:spacing w:before="240" w:after="120" w:line="360" w:lineRule="auto"/>
      <w:ind w:left="578" w:hanging="578"/>
      <w:outlineLvl w:val="1"/>
    </w:pPr>
    <w:rPr>
      <w:rFonts w:cs="Arial"/>
      <w:b/>
      <w:bCs/>
      <w:sz w:val="28"/>
      <w:szCs w:val="28"/>
      <w:lang w:eastAsia="de-DE"/>
    </w:rPr>
  </w:style>
  <w:style w:type="paragraph" w:styleId="berschrift3">
    <w:name w:val="heading 3"/>
    <w:basedOn w:val="Standard"/>
    <w:next w:val="Standard"/>
    <w:link w:val="berschrift3Zchn"/>
    <w:qFormat/>
    <w:rsid w:val="0067579A"/>
    <w:pPr>
      <w:keepNext/>
      <w:numPr>
        <w:ilvl w:val="2"/>
        <w:numId w:val="3"/>
      </w:numPr>
      <w:spacing w:before="180" w:after="120"/>
      <w:ind w:left="720"/>
      <w:outlineLvl w:val="2"/>
    </w:pPr>
    <w:rPr>
      <w:rFonts w:cs="Arial"/>
      <w:b/>
      <w:bCs/>
      <w:szCs w:val="26"/>
      <w:lang w:eastAsia="de-DE"/>
    </w:rPr>
  </w:style>
  <w:style w:type="paragraph" w:styleId="berschrift4">
    <w:name w:val="heading 4"/>
    <w:basedOn w:val="Standard"/>
    <w:next w:val="Standard"/>
    <w:link w:val="berschrift4Zchn"/>
    <w:qFormat/>
    <w:rsid w:val="00A064C0"/>
    <w:pPr>
      <w:keepNext/>
      <w:numPr>
        <w:ilvl w:val="3"/>
        <w:numId w:val="3"/>
      </w:numPr>
      <w:spacing w:before="120" w:after="60"/>
      <w:outlineLvl w:val="3"/>
    </w:pPr>
    <w:rPr>
      <w:b/>
      <w:sz w:val="20"/>
      <w:lang w:val="de-DE" w:eastAsia="de-DE"/>
    </w:rPr>
  </w:style>
  <w:style w:type="paragraph" w:styleId="berschrift5">
    <w:name w:val="heading 5"/>
    <w:basedOn w:val="Standard"/>
    <w:next w:val="Standard"/>
    <w:link w:val="berschrift5Zchn"/>
    <w:qFormat/>
    <w:rsid w:val="00A064C0"/>
    <w:pPr>
      <w:keepNext/>
      <w:numPr>
        <w:ilvl w:val="4"/>
        <w:numId w:val="3"/>
      </w:numPr>
      <w:spacing w:before="60"/>
      <w:outlineLvl w:val="4"/>
    </w:pPr>
    <w:rPr>
      <w:rFonts w:cs="Arial"/>
      <w:b/>
      <w:bCs/>
      <w:i w:val="0"/>
      <w:iCs/>
      <w:sz w:val="28"/>
      <w:szCs w:val="28"/>
      <w:lang w:val="de-DE" w:eastAsia="de-DE"/>
    </w:rPr>
  </w:style>
  <w:style w:type="paragraph" w:styleId="berschrift6">
    <w:name w:val="heading 6"/>
    <w:basedOn w:val="Standard"/>
    <w:next w:val="Standard"/>
    <w:link w:val="berschrift6Zchn"/>
    <w:qFormat/>
    <w:rsid w:val="00A064C0"/>
    <w:pPr>
      <w:numPr>
        <w:ilvl w:val="5"/>
        <w:numId w:val="3"/>
      </w:numPr>
      <w:tabs>
        <w:tab w:val="left" w:pos="1418"/>
      </w:tabs>
      <w:spacing w:before="240" w:after="60"/>
      <w:outlineLvl w:val="5"/>
    </w:pPr>
    <w:rPr>
      <w:rFonts w:ascii="Times New Roman" w:hAnsi="Times New Roman"/>
      <w:b/>
      <w:bCs/>
      <w:sz w:val="20"/>
      <w:szCs w:val="22"/>
      <w:lang w:val="en-GB" w:eastAsia="de-DE"/>
    </w:rPr>
  </w:style>
  <w:style w:type="paragraph" w:styleId="berschrift7">
    <w:name w:val="heading 7"/>
    <w:basedOn w:val="Standard"/>
    <w:next w:val="Standard"/>
    <w:link w:val="berschrift7Zchn"/>
    <w:qFormat/>
    <w:rsid w:val="00A064C0"/>
    <w:pPr>
      <w:numPr>
        <w:ilvl w:val="6"/>
        <w:numId w:val="3"/>
      </w:numPr>
      <w:tabs>
        <w:tab w:val="left" w:pos="1418"/>
      </w:tabs>
      <w:spacing w:before="240" w:after="60"/>
      <w:outlineLvl w:val="6"/>
    </w:pPr>
    <w:rPr>
      <w:rFonts w:ascii="Times New Roman" w:hAnsi="Times New Roman"/>
      <w:sz w:val="24"/>
      <w:szCs w:val="24"/>
      <w:lang w:val="en-GB" w:eastAsia="de-DE"/>
    </w:rPr>
  </w:style>
  <w:style w:type="paragraph" w:styleId="berschrift8">
    <w:name w:val="heading 8"/>
    <w:basedOn w:val="Standard"/>
    <w:next w:val="Standard"/>
    <w:link w:val="berschrift8Zchn"/>
    <w:qFormat/>
    <w:rsid w:val="00A064C0"/>
    <w:pPr>
      <w:numPr>
        <w:ilvl w:val="7"/>
        <w:numId w:val="3"/>
      </w:numPr>
      <w:spacing w:before="240" w:after="60"/>
      <w:outlineLvl w:val="7"/>
    </w:pPr>
    <w:rPr>
      <w:rFonts w:ascii="Times New Roman" w:hAnsi="Times New Roman"/>
      <w:i w:val="0"/>
      <w:iCs/>
      <w:sz w:val="24"/>
      <w:szCs w:val="24"/>
      <w:lang w:val="en-GB" w:eastAsia="de-DE"/>
    </w:rPr>
  </w:style>
  <w:style w:type="paragraph" w:styleId="berschrift9">
    <w:name w:val="heading 9"/>
    <w:basedOn w:val="Standard"/>
    <w:next w:val="Standard"/>
    <w:link w:val="berschrift9Zchn"/>
    <w:qFormat/>
    <w:rsid w:val="00A064C0"/>
    <w:pPr>
      <w:numPr>
        <w:ilvl w:val="8"/>
        <w:numId w:val="3"/>
      </w:numPr>
      <w:tabs>
        <w:tab w:val="left" w:pos="1418"/>
      </w:tabs>
      <w:spacing w:before="240" w:after="60"/>
      <w:outlineLvl w:val="8"/>
    </w:pPr>
    <w:rPr>
      <w:rFonts w:cs="Arial"/>
      <w:sz w:val="20"/>
      <w:szCs w:val="22"/>
      <w:lang w:val="en-GB"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672A9C"/>
    <w:pPr>
      <w:tabs>
        <w:tab w:val="center" w:pos="4536"/>
        <w:tab w:val="right" w:pos="9072"/>
      </w:tabs>
    </w:pPr>
  </w:style>
  <w:style w:type="paragraph" w:styleId="Fuzeile">
    <w:name w:val="footer"/>
    <w:basedOn w:val="Standard"/>
    <w:rsid w:val="00672A9C"/>
    <w:pPr>
      <w:tabs>
        <w:tab w:val="center" w:pos="4536"/>
        <w:tab w:val="right" w:pos="9072"/>
      </w:tabs>
    </w:pPr>
  </w:style>
  <w:style w:type="paragraph" w:styleId="Textkrper">
    <w:name w:val="Body Text"/>
    <w:basedOn w:val="Standard"/>
    <w:rsid w:val="00672A9C"/>
    <w:pPr>
      <w:tabs>
        <w:tab w:val="left" w:pos="0"/>
        <w:tab w:val="right" w:pos="2268"/>
      </w:tabs>
    </w:pPr>
    <w:rPr>
      <w:sz w:val="18"/>
    </w:rPr>
  </w:style>
  <w:style w:type="paragraph" w:styleId="Sprechblasentext">
    <w:name w:val="Balloon Text"/>
    <w:basedOn w:val="Standard"/>
    <w:link w:val="SprechblasentextZchn"/>
    <w:rsid w:val="00D20BB7"/>
    <w:rPr>
      <w:rFonts w:ascii="Tahoma" w:hAnsi="Tahoma" w:cs="Tahoma"/>
      <w:sz w:val="16"/>
      <w:szCs w:val="16"/>
    </w:rPr>
  </w:style>
  <w:style w:type="character" w:customStyle="1" w:styleId="SprechblasentextZchn">
    <w:name w:val="Sprechblasentext Zchn"/>
    <w:basedOn w:val="Absatz-Standardschriftart"/>
    <w:link w:val="Sprechblasentext"/>
    <w:rsid w:val="00D20BB7"/>
    <w:rPr>
      <w:rFonts w:ascii="Tahoma" w:hAnsi="Tahoma" w:cs="Tahoma"/>
      <w:sz w:val="16"/>
      <w:szCs w:val="16"/>
    </w:rPr>
  </w:style>
  <w:style w:type="paragraph" w:customStyle="1" w:styleId="KapitelTitel">
    <w:name w:val="Kapitel Titel"/>
    <w:basedOn w:val="Standard"/>
    <w:rsid w:val="00C447A6"/>
    <w:pPr>
      <w:tabs>
        <w:tab w:val="left" w:pos="0"/>
        <w:tab w:val="center" w:pos="4500"/>
      </w:tabs>
      <w:spacing w:before="60" w:after="360"/>
    </w:pPr>
    <w:rPr>
      <w:b/>
      <w:sz w:val="28"/>
      <w:lang w:eastAsia="de-DE"/>
    </w:rPr>
  </w:style>
  <w:style w:type="character" w:customStyle="1" w:styleId="berschrift1Zchn">
    <w:name w:val="Überschrift 1 Zchn"/>
    <w:basedOn w:val="Absatz-Standardschriftart"/>
    <w:link w:val="berschrift1"/>
    <w:rsid w:val="0067579A"/>
    <w:rPr>
      <w:rFonts w:ascii="Arial" w:eastAsiaTheme="majorEastAsia" w:hAnsi="Arial" w:cstheme="majorBidi"/>
      <w:b/>
      <w:bCs/>
      <w:i/>
      <w:sz w:val="32"/>
      <w:szCs w:val="28"/>
      <w:lang w:eastAsia="en-US"/>
    </w:rPr>
  </w:style>
  <w:style w:type="character" w:customStyle="1" w:styleId="berschrift2Zchn">
    <w:name w:val="Überschrift 2 Zchn"/>
    <w:basedOn w:val="Absatz-Standardschriftart"/>
    <w:link w:val="berschrift2"/>
    <w:rsid w:val="0067579A"/>
    <w:rPr>
      <w:rFonts w:ascii="Arial" w:hAnsi="Arial" w:cs="Arial"/>
      <w:b/>
      <w:bCs/>
      <w:i/>
      <w:sz w:val="28"/>
      <w:szCs w:val="28"/>
      <w:lang w:eastAsia="de-DE"/>
    </w:rPr>
  </w:style>
  <w:style w:type="character" w:customStyle="1" w:styleId="berschrift3Zchn">
    <w:name w:val="Überschrift 3 Zchn"/>
    <w:basedOn w:val="Absatz-Standardschriftart"/>
    <w:link w:val="berschrift3"/>
    <w:rsid w:val="0067579A"/>
    <w:rPr>
      <w:rFonts w:ascii="Arial" w:hAnsi="Arial" w:cs="Arial"/>
      <w:b/>
      <w:bCs/>
      <w:i/>
      <w:sz w:val="22"/>
      <w:szCs w:val="26"/>
      <w:lang w:eastAsia="de-DE"/>
    </w:rPr>
  </w:style>
  <w:style w:type="character" w:customStyle="1" w:styleId="berschrift4Zchn">
    <w:name w:val="Überschrift 4 Zchn"/>
    <w:basedOn w:val="Absatz-Standardschriftart"/>
    <w:link w:val="berschrift4"/>
    <w:rsid w:val="00A064C0"/>
    <w:rPr>
      <w:rFonts w:ascii="Arial" w:hAnsi="Arial"/>
      <w:b/>
      <w:lang w:val="de-DE" w:eastAsia="de-DE"/>
    </w:rPr>
  </w:style>
  <w:style w:type="character" w:customStyle="1" w:styleId="berschrift5Zchn">
    <w:name w:val="Überschrift 5 Zchn"/>
    <w:basedOn w:val="Absatz-Standardschriftart"/>
    <w:link w:val="berschrift5"/>
    <w:rsid w:val="00A064C0"/>
    <w:rPr>
      <w:rFonts w:ascii="Arial" w:hAnsi="Arial" w:cs="Arial"/>
      <w:b/>
      <w:bCs/>
      <w:i/>
      <w:iCs/>
      <w:sz w:val="28"/>
      <w:szCs w:val="28"/>
      <w:lang w:val="de-DE" w:eastAsia="de-DE"/>
    </w:rPr>
  </w:style>
  <w:style w:type="character" w:customStyle="1" w:styleId="berschrift6Zchn">
    <w:name w:val="Überschrift 6 Zchn"/>
    <w:basedOn w:val="Absatz-Standardschriftart"/>
    <w:link w:val="berschrift6"/>
    <w:rsid w:val="00A064C0"/>
    <w:rPr>
      <w:b/>
      <w:bCs/>
      <w:szCs w:val="22"/>
      <w:lang w:val="en-GB" w:eastAsia="de-DE"/>
    </w:rPr>
  </w:style>
  <w:style w:type="character" w:customStyle="1" w:styleId="berschrift7Zchn">
    <w:name w:val="Überschrift 7 Zchn"/>
    <w:basedOn w:val="Absatz-Standardschriftart"/>
    <w:link w:val="berschrift7"/>
    <w:rsid w:val="00A064C0"/>
    <w:rPr>
      <w:sz w:val="24"/>
      <w:szCs w:val="24"/>
      <w:lang w:val="en-GB" w:eastAsia="de-DE"/>
    </w:rPr>
  </w:style>
  <w:style w:type="character" w:customStyle="1" w:styleId="berschrift8Zchn">
    <w:name w:val="Überschrift 8 Zchn"/>
    <w:basedOn w:val="Absatz-Standardschriftart"/>
    <w:link w:val="berschrift8"/>
    <w:rsid w:val="00A064C0"/>
    <w:rPr>
      <w:i/>
      <w:iCs/>
      <w:sz w:val="24"/>
      <w:szCs w:val="24"/>
      <w:lang w:val="en-GB" w:eastAsia="de-DE"/>
    </w:rPr>
  </w:style>
  <w:style w:type="character" w:customStyle="1" w:styleId="berschrift9Zchn">
    <w:name w:val="Überschrift 9 Zchn"/>
    <w:basedOn w:val="Absatz-Standardschriftart"/>
    <w:link w:val="berschrift9"/>
    <w:rsid w:val="00A064C0"/>
    <w:rPr>
      <w:rFonts w:ascii="Arial" w:hAnsi="Arial" w:cs="Arial"/>
      <w:szCs w:val="22"/>
      <w:lang w:val="en-GB" w:eastAsia="de-DE"/>
    </w:rPr>
  </w:style>
  <w:style w:type="paragraph" w:customStyle="1" w:styleId="Textstandard">
    <w:name w:val="Text standard"/>
    <w:basedOn w:val="Standard"/>
    <w:rsid w:val="00A064C0"/>
    <w:pPr>
      <w:tabs>
        <w:tab w:val="left" w:pos="1418"/>
      </w:tabs>
      <w:spacing w:before="60" w:after="60"/>
      <w:ind w:left="851"/>
    </w:pPr>
    <w:rPr>
      <w:sz w:val="20"/>
      <w:lang w:val="en-GB" w:eastAsia="de-DE"/>
    </w:rPr>
  </w:style>
  <w:style w:type="character" w:styleId="Hyperlink">
    <w:name w:val="Hyperlink"/>
    <w:basedOn w:val="Absatz-Standardschriftart"/>
    <w:uiPriority w:val="99"/>
    <w:unhideWhenUsed/>
    <w:rsid w:val="00A064C0"/>
    <w:rPr>
      <w:color w:val="0000FF" w:themeColor="hyperlink"/>
      <w:u w:val="single"/>
    </w:rPr>
  </w:style>
  <w:style w:type="paragraph" w:styleId="Inhaltsverzeichnisberschrift">
    <w:name w:val="TOC Heading"/>
    <w:basedOn w:val="berschrift1"/>
    <w:next w:val="Standard"/>
    <w:uiPriority w:val="39"/>
    <w:unhideWhenUsed/>
    <w:qFormat/>
    <w:rsid w:val="00AF10FF"/>
    <w:pPr>
      <w:numPr>
        <w:numId w:val="0"/>
      </w:numPr>
      <w:spacing w:before="480" w:after="0" w:line="276" w:lineRule="auto"/>
      <w:outlineLvl w:val="9"/>
    </w:pPr>
    <w:rPr>
      <w:rFonts w:asciiTheme="majorHAnsi" w:hAnsiTheme="majorHAnsi"/>
      <w:color w:val="365F91" w:themeColor="accent1" w:themeShade="BF"/>
      <w:sz w:val="28"/>
      <w:lang w:eastAsia="de-CH"/>
    </w:rPr>
  </w:style>
  <w:style w:type="paragraph" w:styleId="Verzeichnis1">
    <w:name w:val="toc 1"/>
    <w:basedOn w:val="Standard"/>
    <w:next w:val="Standard"/>
    <w:autoRedefine/>
    <w:uiPriority w:val="39"/>
    <w:unhideWhenUsed/>
    <w:rsid w:val="00AF10FF"/>
    <w:pPr>
      <w:spacing w:after="100"/>
    </w:pPr>
  </w:style>
  <w:style w:type="character" w:customStyle="1" w:styleId="KopfzeileZchn">
    <w:name w:val="Kopfzeile Zchn"/>
    <w:basedOn w:val="Absatz-Standardschriftart"/>
    <w:link w:val="Kopfzeile"/>
    <w:rsid w:val="00BD4773"/>
    <w:rPr>
      <w:rFonts w:ascii="Arial" w:hAnsi="Arial"/>
      <w:sz w:val="22"/>
    </w:rPr>
  </w:style>
  <w:style w:type="paragraph" w:styleId="Beschriftung">
    <w:name w:val="caption"/>
    <w:basedOn w:val="Standard"/>
    <w:next w:val="Standard"/>
    <w:uiPriority w:val="35"/>
    <w:unhideWhenUsed/>
    <w:qFormat/>
    <w:rsid w:val="00BD4773"/>
    <w:pPr>
      <w:spacing w:after="200"/>
    </w:pPr>
    <w:rPr>
      <w:rFonts w:eastAsiaTheme="minorHAnsi" w:cstheme="minorBidi"/>
      <w:b/>
      <w:bCs/>
      <w:sz w:val="20"/>
      <w:szCs w:val="18"/>
      <w:lang w:eastAsia="en-US"/>
    </w:rPr>
  </w:style>
  <w:style w:type="paragraph" w:customStyle="1" w:styleId="Formatvorlage1">
    <w:name w:val="Formatvorlage1"/>
    <w:basedOn w:val="Liste"/>
    <w:rsid w:val="00BD4773"/>
    <w:pPr>
      <w:numPr>
        <w:numId w:val="4"/>
      </w:numPr>
      <w:tabs>
        <w:tab w:val="clear" w:pos="2138"/>
        <w:tab w:val="left" w:pos="1418"/>
      </w:tabs>
      <w:spacing w:before="120" w:after="60"/>
      <w:ind w:left="432" w:hanging="432"/>
      <w:contextualSpacing w:val="0"/>
    </w:pPr>
    <w:rPr>
      <w:sz w:val="20"/>
      <w:lang w:val="en-GB" w:eastAsia="de-DE"/>
    </w:rPr>
  </w:style>
  <w:style w:type="paragraph" w:styleId="Liste">
    <w:name w:val="List"/>
    <w:basedOn w:val="Standard"/>
    <w:semiHidden/>
    <w:unhideWhenUsed/>
    <w:rsid w:val="00BD4773"/>
    <w:pPr>
      <w:ind w:left="283" w:hanging="283"/>
      <w:contextualSpacing/>
    </w:pPr>
  </w:style>
  <w:style w:type="paragraph" w:styleId="Verzeichnis2">
    <w:name w:val="toc 2"/>
    <w:basedOn w:val="Standard"/>
    <w:next w:val="Standard"/>
    <w:autoRedefine/>
    <w:uiPriority w:val="39"/>
    <w:unhideWhenUsed/>
    <w:rsid w:val="00BD4773"/>
    <w:pPr>
      <w:spacing w:after="100"/>
      <w:ind w:left="220"/>
    </w:pPr>
  </w:style>
  <w:style w:type="paragraph" w:styleId="Verzeichnis3">
    <w:name w:val="toc 3"/>
    <w:basedOn w:val="Standard"/>
    <w:next w:val="Standard"/>
    <w:autoRedefine/>
    <w:uiPriority w:val="39"/>
    <w:unhideWhenUsed/>
    <w:rsid w:val="00BD4773"/>
    <w:pPr>
      <w:spacing w:after="100"/>
      <w:ind w:left="440"/>
    </w:pPr>
  </w:style>
  <w:style w:type="paragraph" w:styleId="Listenabsatz">
    <w:name w:val="List Paragraph"/>
    <w:basedOn w:val="Standard"/>
    <w:uiPriority w:val="34"/>
    <w:qFormat/>
    <w:rsid w:val="00F367E2"/>
    <w:pPr>
      <w:spacing w:before="60"/>
      <w:ind w:left="720"/>
      <w:contextualSpacing/>
    </w:pPr>
    <w:rPr>
      <w:rFonts w:eastAsiaTheme="minorHAnsi" w:cstheme="minorBidi"/>
      <w:sz w:val="20"/>
      <w:szCs w:val="22"/>
      <w:lang w:eastAsia="en-US"/>
    </w:rPr>
  </w:style>
  <w:style w:type="paragraph" w:styleId="Titel">
    <w:name w:val="Title"/>
    <w:basedOn w:val="Standard"/>
    <w:next w:val="Standard"/>
    <w:link w:val="TitelZchn"/>
    <w:qFormat/>
    <w:rsid w:val="0067579A"/>
    <w:pPr>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rsid w:val="0067579A"/>
    <w:rPr>
      <w:rFonts w:ascii="Arial" w:eastAsiaTheme="majorEastAsia" w:hAnsi="Arial" w:cstheme="majorBidi"/>
      <w:b/>
      <w:i/>
      <w:spacing w:val="-10"/>
      <w:kern w:val="28"/>
      <w:sz w:val="56"/>
      <w:szCs w:val="56"/>
    </w:rPr>
  </w:style>
  <w:style w:type="paragraph" w:styleId="KeinLeerraum">
    <w:name w:val="No Spacing"/>
    <w:link w:val="KeinLeerraumZchn"/>
    <w:uiPriority w:val="1"/>
    <w:qFormat/>
    <w:rsid w:val="00016FB7"/>
    <w:rPr>
      <w:rFonts w:asciiTheme="minorHAnsi" w:eastAsiaTheme="minorEastAsia" w:hAnsiTheme="minorHAnsi" w:cstheme="minorBidi"/>
      <w:sz w:val="22"/>
      <w:szCs w:val="22"/>
    </w:rPr>
  </w:style>
  <w:style w:type="character" w:customStyle="1" w:styleId="KeinLeerraumZchn">
    <w:name w:val="Kein Leerraum Zchn"/>
    <w:basedOn w:val="Absatz-Standardschriftart"/>
    <w:link w:val="KeinLeerraum"/>
    <w:uiPriority w:val="1"/>
    <w:rsid w:val="00016FB7"/>
    <w:rPr>
      <w:rFonts w:asciiTheme="minorHAnsi" w:eastAsiaTheme="minorEastAsia" w:hAnsiTheme="minorHAnsi" w:cstheme="minorBidi"/>
      <w:sz w:val="22"/>
      <w:szCs w:val="22"/>
    </w:rPr>
  </w:style>
  <w:style w:type="character" w:styleId="NichtaufgelsteErwhnung">
    <w:name w:val="Unresolved Mention"/>
    <w:basedOn w:val="Absatz-Standardschriftart"/>
    <w:uiPriority w:val="99"/>
    <w:semiHidden/>
    <w:unhideWhenUsed/>
    <w:rsid w:val="003A4704"/>
    <w:rPr>
      <w:color w:val="605E5C"/>
      <w:shd w:val="clear" w:color="auto" w:fill="E1DFDD"/>
    </w:rPr>
  </w:style>
  <w:style w:type="character" w:styleId="BesuchterLink">
    <w:name w:val="FollowedHyperlink"/>
    <w:basedOn w:val="Absatz-Standardschriftart"/>
    <w:semiHidden/>
    <w:unhideWhenUsed/>
    <w:rsid w:val="003A4704"/>
    <w:rPr>
      <w:color w:val="800080" w:themeColor="followedHyperlink"/>
      <w:u w:val="single"/>
    </w:rPr>
  </w:style>
  <w:style w:type="table" w:styleId="Tabellenraster">
    <w:name w:val="Table Grid"/>
    <w:basedOn w:val="NormaleTabelle"/>
    <w:rsid w:val="002477B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0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o\AppData\Local\Microsoft\Windows\Temporary%20Internet%20Files\Content.Outlook\0UDF7ITK\Arbeitsvertragsvorlage%20Festangestellte%20Stundenlohn.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63847-FFF4-4134-B76C-808A9E7B5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Arbeitsvertragsvorlage Festangestellte Stundenlohn.dot</Template>
  <TotalTime>0</TotalTime>
  <Pages>10</Pages>
  <Words>567</Words>
  <Characters>3237</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Stocks Management System</vt:lpstr>
    </vt:vector>
  </TitlesOfParts>
  <Company>Integralis Personal Treuhand AG</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Stocks Management System</dc:title>
  <dc:subject>Lorin Fankhauser &amp; Muhamet Krasniqi</dc:subject>
  <dc:creator>ANTA SWISS</dc:creator>
  <cp:lastModifiedBy>Muhamet Krasniqi</cp:lastModifiedBy>
  <cp:revision>4</cp:revision>
  <cp:lastPrinted>2018-12-21T10:26:00Z</cp:lastPrinted>
  <dcterms:created xsi:type="dcterms:W3CDTF">2022-04-06T18:07:00Z</dcterms:created>
  <dcterms:modified xsi:type="dcterms:W3CDTF">2022-04-06T21:04:00Z</dcterms:modified>
</cp:coreProperties>
</file>